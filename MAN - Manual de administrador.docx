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10420C" w:rsidRPr="008271F8" w:rsidRDefault="0010420C" w:rsidP="008271F8">
      <w:pPr>
        <w:pStyle w:val="BodyText"/>
      </w:pPr>
    </w:p>
    <w:p w14:paraId="0A37501D" w14:textId="77777777" w:rsidR="0010420C" w:rsidRPr="009C377D" w:rsidRDefault="0010420C" w:rsidP="0010420C">
      <w:pPr>
        <w:pStyle w:val="BodyText"/>
      </w:pPr>
      <w:bookmarkStart w:id="0" w:name="sys_Banner"/>
      <w:bookmarkEnd w:id="0"/>
    </w:p>
    <w:p w14:paraId="5DAB6C7B" w14:textId="77777777" w:rsidR="00A86025" w:rsidRDefault="00A86025" w:rsidP="00A86025"/>
    <w:p w14:paraId="02EB378F" w14:textId="77777777" w:rsidR="00A86025" w:rsidRDefault="00A86025" w:rsidP="00A86025"/>
    <w:p w14:paraId="6A05A809" w14:textId="77777777" w:rsidR="00A86025" w:rsidRDefault="00A86025" w:rsidP="00A86025"/>
    <w:p w14:paraId="5A39BBE3" w14:textId="77777777" w:rsidR="00A86025" w:rsidRDefault="00A86025" w:rsidP="00A86025"/>
    <w:p w14:paraId="41C8F396" w14:textId="77777777" w:rsidR="00A86025" w:rsidRDefault="00A86025" w:rsidP="00A86025"/>
    <w:p w14:paraId="72A3D3EC" w14:textId="77777777" w:rsidR="00A86025" w:rsidRDefault="00A86025" w:rsidP="00A86025"/>
    <w:p w14:paraId="0D0B940D" w14:textId="77777777" w:rsidR="00A86025" w:rsidRDefault="00A86025" w:rsidP="00A86025"/>
    <w:p w14:paraId="6D8982AB" w14:textId="310002D0" w:rsidR="00672D6B" w:rsidRDefault="00AB09AA" w:rsidP="00672D6B">
      <w:pPr>
        <w:pBdr>
          <w:bottom w:val="single" w:sz="8" w:space="4" w:color="4F81BD"/>
        </w:pBdr>
        <w:spacing w:after="300"/>
        <w:ind w:right="28"/>
        <w:contextualSpacing/>
        <w:rPr>
          <w:rFonts w:ascii="Cambria" w:hAnsi="Cambria"/>
          <w:color w:val="17365D"/>
          <w:spacing w:val="5"/>
          <w:kern w:val="28"/>
          <w:sz w:val="52"/>
          <w:szCs w:val="52"/>
          <w:lang w:val="es-ES" w:eastAsia="en-US"/>
        </w:rPr>
      </w:pPr>
      <w:r>
        <w:rPr>
          <w:rFonts w:ascii="Cambria" w:hAnsi="Cambria"/>
          <w:color w:val="17365D"/>
          <w:spacing w:val="5"/>
          <w:kern w:val="28"/>
          <w:sz w:val="52"/>
          <w:szCs w:val="52"/>
          <w:lang w:val="es-ES" w:eastAsia="en-US"/>
        </w:rPr>
        <w:t>FIRe</w:t>
      </w:r>
    </w:p>
    <w:p w14:paraId="4A8F760C" w14:textId="77777777" w:rsidR="00672D6B" w:rsidRPr="00127A11" w:rsidRDefault="00672D6B" w:rsidP="00672D6B">
      <w:pPr>
        <w:pStyle w:val="Subtitle"/>
        <w:rPr>
          <w:sz w:val="40"/>
          <w:szCs w:val="40"/>
          <w:lang w:val="es-ES" w:eastAsia="en-US"/>
        </w:rPr>
        <w:sectPr w:rsidR="00672D6B" w:rsidRPr="00127A11" w:rsidSect="00A86025">
          <w:headerReference w:type="default" r:id="rId8"/>
          <w:footerReference w:type="default" r:id="rId9"/>
          <w:pgSz w:w="11906" w:h="16838" w:code="9"/>
          <w:pgMar w:top="2410" w:right="1700" w:bottom="1418" w:left="1814" w:header="851" w:footer="709" w:gutter="0"/>
          <w:cols w:space="708"/>
          <w:docGrid w:linePitch="360"/>
        </w:sectPr>
      </w:pPr>
      <w:r>
        <w:rPr>
          <w:sz w:val="40"/>
          <w:szCs w:val="40"/>
          <w:lang w:val="es-ES" w:eastAsia="en-US"/>
        </w:rPr>
        <w:t>Manual de administración</w:t>
      </w:r>
    </w:p>
    <w:bookmarkStart w:id="1" w:name="sys_TocPage"/>
    <w:bookmarkEnd w:id="1"/>
    <w:p w14:paraId="7A244989" w14:textId="77777777" w:rsidR="0010420C" w:rsidRPr="009C377D" w:rsidRDefault="0010420C" w:rsidP="0010420C">
      <w:pPr>
        <w:pStyle w:val="Heading1nononotoc"/>
      </w:pPr>
      <w:r w:rsidRPr="009C377D">
        <w:lastRenderedPageBreak/>
        <w:fldChar w:fldCharType="begin"/>
      </w:r>
      <w:r w:rsidRPr="009C377D">
        <w:instrText xml:space="preserve"> DOCPROPERTY "Contents_Lable" </w:instrText>
      </w:r>
      <w:r w:rsidRPr="009C377D">
        <w:fldChar w:fldCharType="separate"/>
      </w:r>
      <w:r w:rsidR="008B7842">
        <w:t>Sumario</w:t>
      </w:r>
      <w:r w:rsidRPr="009C377D">
        <w:fldChar w:fldCharType="end"/>
      </w:r>
    </w:p>
    <w:p w14:paraId="697FAE22" w14:textId="6FD17A55" w:rsidR="009466A3" w:rsidRDefault="006835C6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r w:rsidRPr="004D3A49">
        <w:rPr>
          <w:sz w:val="18"/>
          <w:szCs w:val="18"/>
        </w:rPr>
        <w:fldChar w:fldCharType="begin"/>
      </w:r>
      <w:r w:rsidRPr="004D3A49">
        <w:rPr>
          <w:sz w:val="18"/>
          <w:szCs w:val="18"/>
        </w:rPr>
        <w:instrText xml:space="preserve"> TOC \o "1-3" \h \z \u </w:instrText>
      </w:r>
      <w:r w:rsidRPr="004D3A49">
        <w:rPr>
          <w:sz w:val="18"/>
          <w:szCs w:val="18"/>
        </w:rPr>
        <w:fldChar w:fldCharType="separate"/>
      </w:r>
      <w:hyperlink w:anchor="_Toc21449081" w:history="1">
        <w:r w:rsidR="009466A3" w:rsidRPr="00980CF5">
          <w:rPr>
            <w:rStyle w:val="Hyperlink"/>
            <w:lang w:val="es-ES"/>
          </w:rPr>
          <w:t>1.</w:t>
        </w:r>
        <w:r w:rsidR="009466A3"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="009466A3" w:rsidRPr="00980CF5">
          <w:rPr>
            <w:rStyle w:val="Hyperlink"/>
            <w:lang w:val="es-ES"/>
          </w:rPr>
          <w:t>Configuración operativa</w:t>
        </w:r>
        <w:r w:rsidR="009466A3">
          <w:rPr>
            <w:webHidden/>
          </w:rPr>
          <w:tab/>
        </w:r>
        <w:r w:rsidR="009466A3">
          <w:rPr>
            <w:webHidden/>
          </w:rPr>
          <w:fldChar w:fldCharType="begin"/>
        </w:r>
        <w:r w:rsidR="009466A3">
          <w:rPr>
            <w:webHidden/>
          </w:rPr>
          <w:instrText xml:space="preserve"> PAGEREF _Toc21449081 \h </w:instrText>
        </w:r>
        <w:r w:rsidR="009466A3">
          <w:rPr>
            <w:webHidden/>
          </w:rPr>
        </w:r>
        <w:r w:rsidR="009466A3">
          <w:rPr>
            <w:webHidden/>
          </w:rPr>
          <w:fldChar w:fldCharType="separate"/>
        </w:r>
        <w:r w:rsidR="009466A3">
          <w:rPr>
            <w:webHidden/>
          </w:rPr>
          <w:t>4</w:t>
        </w:r>
        <w:r w:rsidR="009466A3">
          <w:rPr>
            <w:webHidden/>
          </w:rPr>
          <w:fldChar w:fldCharType="end"/>
        </w:r>
      </w:hyperlink>
    </w:p>
    <w:p w14:paraId="62483A52" w14:textId="410604F7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2" w:history="1">
        <w:r w:rsidRPr="00980CF5">
          <w:rPr>
            <w:rStyle w:val="Hyperlink"/>
            <w:lang w:eastAsia="en-US"/>
          </w:rPr>
          <w:t>1.1.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eastAsia="en-US"/>
          </w:rPr>
          <w:t>admin_config.properties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07F2522E" w14:textId="6060D183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3" w:history="1">
        <w:r w:rsidRPr="00980CF5">
          <w:rPr>
            <w:rStyle w:val="Hyperlink"/>
            <w:lang w:val="es-ES"/>
          </w:rPr>
          <w:t>2.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val="es-ES"/>
          </w:rPr>
          <w:t>Página de identificación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64761E2" w14:textId="282A4959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4" w:history="1">
        <w:r w:rsidRPr="00980CF5">
          <w:rPr>
            <w:rStyle w:val="Hyperlink"/>
            <w:lang w:val="es-ES"/>
          </w:rPr>
          <w:t>3.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val="es-ES"/>
          </w:rPr>
          <w:t>Administración de aplicaciones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B831DA1" w14:textId="245979E8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5" w:history="1">
        <w:r w:rsidRPr="00980CF5">
          <w:rPr>
            <w:rStyle w:val="Hyperlink"/>
            <w:lang w:val="es-ES" w:eastAsia="en-US"/>
          </w:rPr>
          <w:t>3.1.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val="es-ES" w:eastAsia="en-US"/>
          </w:rPr>
          <w:t>Alta de una nueva aplicación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0146D26" w14:textId="6E195DED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6" w:history="1">
        <w:r w:rsidRPr="00980CF5">
          <w:rPr>
            <w:rStyle w:val="Hyperlink"/>
            <w:rFonts w:eastAsia="Calibri"/>
            <w:lang w:eastAsia="en-US"/>
          </w:rPr>
          <w:t>3.2.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rFonts w:eastAsia="Calibri"/>
            <w:lang w:eastAsia="en-US"/>
          </w:rPr>
          <w:t>Ver todos los datos de una aplicación.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AAC2579" w14:textId="4DC7276E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7" w:history="1">
        <w:r w:rsidRPr="00980CF5">
          <w:rPr>
            <w:rStyle w:val="Hyperlink"/>
            <w:lang w:val="es-ES"/>
          </w:rPr>
          <w:t>3.3.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val="es-ES"/>
          </w:rPr>
          <w:t>Editar aplicaciones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9263E32" w14:textId="4DF9278A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8" w:history="1">
        <w:r w:rsidRPr="00980CF5">
          <w:rPr>
            <w:rStyle w:val="Hyperlink"/>
            <w:lang w:val="es-ES"/>
          </w:rPr>
          <w:t>3.4.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val="es-ES"/>
          </w:rPr>
          <w:t>Eliminar aplicaciones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B2CB039" w14:textId="3FF9C09D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89" w:history="1">
        <w:r w:rsidRPr="00980CF5">
          <w:rPr>
            <w:rStyle w:val="Hyperlink"/>
            <w:rFonts w:eastAsia="Calibri"/>
          </w:rPr>
          <w:t>4.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rFonts w:eastAsia="Calibri"/>
          </w:rPr>
          <w:t>Administración de usuarios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C714D0E" w14:textId="7CFAA282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0" w:history="1">
        <w:r w:rsidRPr="00980CF5">
          <w:rPr>
            <w:rStyle w:val="Hyperlink"/>
            <w:rFonts w:eastAsia="Calibri"/>
            <w:lang w:eastAsia="en-US"/>
          </w:rPr>
          <w:t>4.1.    Alta de un nuevo usuario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41A5DD77" w14:textId="03594E59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1" w:history="1">
        <w:r w:rsidRPr="00980CF5">
          <w:rPr>
            <w:rStyle w:val="Hyperlink"/>
            <w:rFonts w:eastAsia="Calibri"/>
            <w:lang w:eastAsia="en-US"/>
          </w:rPr>
          <w:t>4.2.    Ver todos los datos de un usuario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32DEDBC" w14:textId="1802049E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2" w:history="1">
        <w:r w:rsidRPr="00980CF5">
          <w:rPr>
            <w:rStyle w:val="Hyperlink"/>
            <w:rFonts w:eastAsia="Calibri"/>
          </w:rPr>
          <w:t>4.3.    Editar usuario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405EE0E" w14:textId="34CA1D67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3" w:history="1">
        <w:r w:rsidRPr="00980CF5">
          <w:rPr>
            <w:rStyle w:val="Hyperlink"/>
            <w:lang w:val="es-ES"/>
          </w:rPr>
          <w:t>4.4.    Eliminar usuario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28A8818" w14:textId="3163E692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4" w:history="1">
        <w:r w:rsidRPr="00980CF5">
          <w:rPr>
            <w:rStyle w:val="Hyperlink"/>
            <w:lang w:val="es-ES"/>
          </w:rPr>
          <w:t>5.</w:t>
        </w:r>
        <w:r>
          <w:rPr>
            <w:rFonts w:asciiTheme="minorHAnsi" w:eastAsiaTheme="minorEastAsia" w:hAnsiTheme="minorHAnsi" w:cstheme="minorBidi"/>
            <w:szCs w:val="22"/>
            <w:lang w:val="en-GB" w:eastAsia="en-GB"/>
          </w:rPr>
          <w:tab/>
        </w:r>
        <w:r w:rsidRPr="00980CF5">
          <w:rPr>
            <w:rStyle w:val="Hyperlink"/>
            <w:lang w:val="es-ES"/>
          </w:rPr>
          <w:t>Administración de certificados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793E7F9" w14:textId="48288184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5" w:history="1">
        <w:r w:rsidRPr="00980CF5">
          <w:rPr>
            <w:rStyle w:val="Hyperlink"/>
            <w:lang w:val="es-ES"/>
          </w:rPr>
          <w:t>5.1.    Alta de un nuevo certificado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036FA78" w14:textId="0F05BC80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6" w:history="1">
        <w:r w:rsidRPr="00980CF5">
          <w:rPr>
            <w:rStyle w:val="Hyperlink"/>
          </w:rPr>
          <w:t xml:space="preserve">5.2.    </w:t>
        </w:r>
        <w:r w:rsidRPr="00980CF5">
          <w:rPr>
            <w:rStyle w:val="Hyperlink"/>
            <w:rFonts w:eastAsia="Calibri"/>
            <w:lang w:eastAsia="en-US"/>
          </w:rPr>
          <w:t>Ver todos los datos de una aplicación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0833C495" w14:textId="298C734D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7" w:history="1">
        <w:r w:rsidRPr="00980CF5">
          <w:rPr>
            <w:rStyle w:val="Hyperlink"/>
            <w:lang w:val="es-ES"/>
          </w:rPr>
          <w:t>5.3.    Editar certificados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5094CB0" w14:textId="3DCEA043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8" w:history="1">
        <w:r w:rsidRPr="00980CF5">
          <w:rPr>
            <w:rStyle w:val="Hyperlink"/>
          </w:rPr>
          <w:t>5.4.    Eliminar certificado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0CFDD7F" w14:textId="79590D62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099" w:history="1">
        <w:r w:rsidRPr="00980CF5">
          <w:rPr>
            <w:rStyle w:val="Hyperlink"/>
            <w:lang w:val="es-ES"/>
          </w:rPr>
          <w:t>6.       Administración de logs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_Toc21449099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17117A6" w14:textId="2741A6E6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0" w:history="1">
        <w:r w:rsidRPr="00980CF5">
          <w:rPr>
            <w:rStyle w:val="Hyperlink"/>
            <w:rFonts w:eastAsia="Calibri"/>
            <w:lang w:eastAsia="en-US"/>
          </w:rPr>
          <w:t>6.1.    Alta de nuevo servidor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AA4EBDC" w14:textId="31D51668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1" w:history="1">
        <w:r w:rsidRPr="00980CF5">
          <w:rPr>
            <w:rStyle w:val="Hyperlink"/>
            <w:rFonts w:eastAsia="Calibri"/>
            <w:lang w:val="es-ES" w:eastAsia="en-US"/>
          </w:rPr>
          <w:t>6.2.    Accesibilidad al listado de logs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63F9255F" w14:textId="6C8CFE1B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2" w:history="1">
        <w:r w:rsidRPr="00980CF5">
          <w:rPr>
            <w:rStyle w:val="Hyperlink"/>
            <w:rFonts w:eastAsia="Calibri"/>
            <w:lang w:eastAsia="en-US"/>
          </w:rPr>
          <w:t>6.3.    Ver todos los datos de un servidor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81B8E2B" w14:textId="64FEE3BB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3" w:history="1">
        <w:r w:rsidRPr="00980CF5">
          <w:rPr>
            <w:rStyle w:val="Hyperlink"/>
          </w:rPr>
          <w:t>6.4.    Editar servidor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429ED9A" w14:textId="49E26465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4" w:history="1">
        <w:r w:rsidRPr="00980CF5">
          <w:rPr>
            <w:rStyle w:val="Hyperlink"/>
          </w:rPr>
          <w:t>6.5.    Eliminar servidor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578CE896" w14:textId="6C54B14A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5" w:history="1">
        <w:r w:rsidRPr="00980CF5">
          <w:rPr>
            <w:rStyle w:val="Hyperlink"/>
          </w:rPr>
          <w:t>7.       Administración de las estadísticas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3C3B2CF" w14:textId="4F06F49F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6" w:history="1">
        <w:r w:rsidRPr="00980CF5">
          <w:rPr>
            <w:rStyle w:val="Hyperlink"/>
          </w:rPr>
          <w:t>8.       Restablecer contraseña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15AF93C2" w14:textId="3A04AF26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7" w:history="1">
        <w:r w:rsidRPr="00980CF5">
          <w:rPr>
            <w:rStyle w:val="Hyperlink"/>
            <w:lang w:val="es-ES"/>
          </w:rPr>
          <w:t>8.1     Configuración operativa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BC423D1" w14:textId="47F8854D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8" w:history="1">
        <w:r w:rsidRPr="00980CF5">
          <w:rPr>
            <w:rStyle w:val="Hyperlink"/>
            <w:lang w:eastAsia="en-US"/>
          </w:rPr>
          <w:t>8.2     admin_config.properties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14:paraId="7E9EAE16" w14:textId="5843C5E1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09" w:history="1">
        <w:r w:rsidRPr="00980CF5">
          <w:rPr>
            <w:rStyle w:val="Hyperlink"/>
          </w:rPr>
          <w:t>8.3     Casos parte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288985CB" w14:textId="12D2479E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10" w:history="1">
        <w:r w:rsidRPr="00980CF5">
          <w:rPr>
            <w:rStyle w:val="Hyperlink"/>
            <w:rFonts w:eastAsia="Calibri"/>
            <w:lang w:eastAsia="en-US"/>
          </w:rPr>
          <w:t>8.4     Casos parte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3EDE83B4" w14:textId="07C38AD9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11" w:history="1">
        <w:r w:rsidRPr="00980CF5">
          <w:rPr>
            <w:rStyle w:val="Hyperlink"/>
            <w:rFonts w:eastAsia="Calibri"/>
            <w:lang w:eastAsia="en-US"/>
          </w:rPr>
          <w:t>8.5     Casos parte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796F6AC0" w14:textId="793733DC" w:rsidR="009466A3" w:rsidRDefault="009466A3">
      <w:pPr>
        <w:pStyle w:val="TOC2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12" w:history="1">
        <w:r w:rsidRPr="00980CF5">
          <w:rPr>
            <w:rStyle w:val="Hyperlink"/>
            <w:rFonts w:eastAsia="Calibri"/>
            <w:lang w:eastAsia="en-US"/>
          </w:rPr>
          <w:t>8.6     Realizar el cambio de contraseña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425F4A33" w14:textId="097E11F3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13" w:history="1">
        <w:r w:rsidRPr="00980CF5">
          <w:rPr>
            <w:rStyle w:val="Hyperlink"/>
            <w:rFonts w:eastAsia="Calibri"/>
            <w:lang w:eastAsia="en-US"/>
          </w:rPr>
          <w:t xml:space="preserve">9.       </w:t>
        </w:r>
        <w:r w:rsidRPr="00980CF5">
          <w:rPr>
            <w:rStyle w:val="Hyperlink"/>
          </w:rPr>
          <w:t xml:space="preserve">Restablecer </w:t>
        </w:r>
        <w:r w:rsidRPr="00980CF5">
          <w:rPr>
            <w:rStyle w:val="Hyperlink"/>
            <w:rFonts w:eastAsia="Calibri"/>
            <w:lang w:eastAsia="en-US"/>
          </w:rPr>
          <w:t>contraseña del root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CAE6982" w14:textId="4AF094D6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14" w:history="1">
        <w:r w:rsidRPr="00980CF5">
          <w:rPr>
            <w:rStyle w:val="Hyperlink"/>
            <w:rFonts w:eastAsia="Calibri"/>
            <w:lang w:eastAsia="en-US"/>
          </w:rPr>
          <w:t>9.1     Proceder al cambio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A12780B" w14:textId="1330B3C3" w:rsidR="009466A3" w:rsidRDefault="009466A3">
      <w:pPr>
        <w:pStyle w:val="TOC1"/>
        <w:rPr>
          <w:rFonts w:asciiTheme="minorHAnsi" w:eastAsiaTheme="minorEastAsia" w:hAnsiTheme="minorHAnsi" w:cstheme="minorBidi"/>
          <w:szCs w:val="22"/>
          <w:lang w:val="en-GB" w:eastAsia="en-GB"/>
        </w:rPr>
      </w:pPr>
      <w:hyperlink w:anchor="_Toc21449115" w:history="1">
        <w:r w:rsidRPr="00980CF5">
          <w:rPr>
            <w:rStyle w:val="Hyperlink"/>
          </w:rPr>
          <w:t>10.     Administración segura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_Toc21449115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4EAFD9C" w14:textId="52964270" w:rsidR="001902D7" w:rsidRDefault="006835C6" w:rsidP="0010420C">
      <w:pPr>
        <w:pStyle w:val="BodyText"/>
      </w:pPr>
      <w:r w:rsidRPr="004D3A49">
        <w:rPr>
          <w:noProof/>
          <w:szCs w:val="18"/>
        </w:rPr>
        <w:fldChar w:fldCharType="end"/>
      </w:r>
    </w:p>
    <w:p w14:paraId="4B94D5A5" w14:textId="77777777" w:rsidR="00ED2CB2" w:rsidRPr="009C377D" w:rsidRDefault="00ED2CB2" w:rsidP="0010420C">
      <w:pPr>
        <w:pStyle w:val="BodyText"/>
      </w:pPr>
    </w:p>
    <w:p w14:paraId="3DEEC669" w14:textId="77777777" w:rsidR="0010420C" w:rsidRPr="009C377D" w:rsidRDefault="0010420C" w:rsidP="0010420C">
      <w:pPr>
        <w:pStyle w:val="BodyText"/>
        <w:sectPr w:rsidR="0010420C" w:rsidRPr="009C377D" w:rsidSect="00BC2D7D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2410" w:right="1134" w:bottom="1418" w:left="1814" w:header="850" w:footer="850" w:gutter="0"/>
          <w:cols w:space="708"/>
          <w:titlePg/>
          <w:docGrid w:linePitch="360"/>
        </w:sectPr>
      </w:pPr>
    </w:p>
    <w:p w14:paraId="71581EB1" w14:textId="10131839" w:rsidR="0006141E" w:rsidRDefault="003A7CF1" w:rsidP="0006141E">
      <w:pPr>
        <w:pStyle w:val="Heading1"/>
        <w:numPr>
          <w:ilvl w:val="0"/>
          <w:numId w:val="2"/>
        </w:numPr>
        <w:rPr>
          <w:lang w:val="es-ES"/>
        </w:rPr>
      </w:pPr>
      <w:bookmarkStart w:id="10" w:name="sys_Cursor"/>
      <w:bookmarkStart w:id="11" w:name="_Toc430886655"/>
      <w:bookmarkEnd w:id="10"/>
      <w:r>
        <w:rPr>
          <w:lang w:val="es-ES"/>
        </w:rPr>
        <w:lastRenderedPageBreak/>
        <w:t xml:space="preserve">  </w:t>
      </w:r>
      <w:bookmarkStart w:id="12" w:name="_Toc21449081"/>
      <w:r w:rsidR="0006141E" w:rsidRPr="0006141E">
        <w:rPr>
          <w:lang w:val="es-ES"/>
        </w:rPr>
        <w:t>Configuración operativa</w:t>
      </w:r>
      <w:bookmarkEnd w:id="11"/>
      <w:bookmarkEnd w:id="12"/>
      <w:r w:rsidR="0006141E" w:rsidRPr="0006141E">
        <w:rPr>
          <w:lang w:val="es-ES"/>
        </w:rPr>
        <w:t xml:space="preserve"> </w:t>
      </w:r>
    </w:p>
    <w:p w14:paraId="600CBF01" w14:textId="77777777" w:rsidR="003407F0" w:rsidRDefault="003407F0" w:rsidP="003407F0">
      <w:pPr>
        <w:rPr>
          <w:rFonts w:asciiTheme="minorHAnsi" w:hAnsiTheme="minorHAnsi"/>
          <w:sz w:val="22"/>
          <w:szCs w:val="22"/>
          <w:lang w:eastAsia="en-US"/>
        </w:rPr>
      </w:pPr>
      <w:r w:rsidRPr="003407F0">
        <w:rPr>
          <w:rFonts w:asciiTheme="minorHAnsi" w:hAnsiTheme="minorHAnsi"/>
          <w:sz w:val="22"/>
          <w:szCs w:val="22"/>
          <w:lang w:eastAsia="en-US"/>
        </w:rPr>
        <w:t>Los siguientes ficheros</w:t>
      </w:r>
      <w:r w:rsidR="00C13EED">
        <w:rPr>
          <w:rFonts w:asciiTheme="minorHAnsi" w:hAnsiTheme="minorHAnsi"/>
          <w:sz w:val="22"/>
          <w:szCs w:val="22"/>
          <w:lang w:eastAsia="en-US"/>
        </w:rPr>
        <w:t xml:space="preserve"> de propiedades</w:t>
      </w:r>
      <w:r w:rsidRPr="003407F0">
        <w:rPr>
          <w:rFonts w:asciiTheme="minorHAnsi" w:hAnsiTheme="minorHAnsi"/>
          <w:sz w:val="22"/>
          <w:szCs w:val="22"/>
          <w:lang w:eastAsia="en-US"/>
        </w:rPr>
        <w:t xml:space="preserve"> deben existir en el CLASSPATH para que la aplicación tenga acceso.</w:t>
      </w:r>
    </w:p>
    <w:p w14:paraId="170A6FD7" w14:textId="3EA1F873" w:rsidR="003407F0" w:rsidRDefault="008009CD" w:rsidP="008009CD">
      <w:pPr>
        <w:pStyle w:val="ListParagraph"/>
        <w:numPr>
          <w:ilvl w:val="0"/>
          <w:numId w:val="16"/>
        </w:numPr>
        <w:rPr>
          <w:rFonts w:asciiTheme="minorHAnsi" w:hAnsiTheme="minorHAnsi"/>
          <w:sz w:val="22"/>
          <w:szCs w:val="22"/>
          <w:lang w:eastAsia="en-US"/>
        </w:rPr>
      </w:pPr>
      <w:proofErr w:type="spellStart"/>
      <w:r w:rsidRPr="008009CD">
        <w:rPr>
          <w:rFonts w:asciiTheme="minorHAnsi" w:hAnsiTheme="minorHAnsi"/>
          <w:sz w:val="22"/>
          <w:szCs w:val="22"/>
          <w:lang w:eastAsia="en-US"/>
        </w:rPr>
        <w:t>admin_</w:t>
      </w:r>
      <w:proofErr w:type="gramStart"/>
      <w:r w:rsidRPr="008009CD">
        <w:rPr>
          <w:rFonts w:asciiTheme="minorHAnsi" w:hAnsiTheme="minorHAnsi"/>
          <w:sz w:val="22"/>
          <w:szCs w:val="22"/>
          <w:lang w:eastAsia="en-US"/>
        </w:rPr>
        <w:t>config.properties</w:t>
      </w:r>
      <w:proofErr w:type="spellEnd"/>
      <w:proofErr w:type="gramEnd"/>
      <w:r w:rsidRPr="008009CD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3407F0">
        <w:rPr>
          <w:rFonts w:asciiTheme="minorHAnsi" w:hAnsiTheme="minorHAnsi"/>
          <w:sz w:val="22"/>
          <w:szCs w:val="22"/>
          <w:lang w:eastAsia="en-US"/>
        </w:rPr>
        <w:t>Contiene la cadena de conexión a la base de datos</w:t>
      </w:r>
      <w:r w:rsidR="00FE66D2">
        <w:rPr>
          <w:rFonts w:asciiTheme="minorHAnsi" w:hAnsiTheme="minorHAnsi"/>
          <w:sz w:val="22"/>
          <w:szCs w:val="22"/>
          <w:lang w:eastAsia="en-US"/>
        </w:rPr>
        <w:t xml:space="preserve"> mysql</w:t>
      </w:r>
      <w:r w:rsidR="003407F0">
        <w:rPr>
          <w:rFonts w:asciiTheme="minorHAnsi" w:hAnsiTheme="minorHAnsi"/>
          <w:sz w:val="22"/>
          <w:szCs w:val="22"/>
          <w:lang w:eastAsia="en-US"/>
        </w:rPr>
        <w:t>:</w:t>
      </w:r>
    </w:p>
    <w:p w14:paraId="6CD65583" w14:textId="3E5C28E4" w:rsidR="00FE66D2" w:rsidRDefault="00FE66D2" w:rsidP="00FE66D2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Si </w:t>
      </w:r>
      <w:r w:rsidR="008009CD">
        <w:rPr>
          <w:rFonts w:asciiTheme="minorHAnsi" w:hAnsiTheme="minorHAnsi"/>
          <w:sz w:val="22"/>
          <w:szCs w:val="22"/>
          <w:lang w:eastAsia="en-US"/>
        </w:rPr>
        <w:t>estos ficheros anteriores no se encuentran</w:t>
      </w:r>
      <w:r>
        <w:rPr>
          <w:rFonts w:asciiTheme="minorHAnsi" w:hAnsiTheme="minorHAnsi"/>
          <w:sz w:val="22"/>
          <w:szCs w:val="22"/>
          <w:lang w:eastAsia="en-US"/>
        </w:rPr>
        <w:t xml:space="preserve"> en el sistema la aplicación mostrará una página de error avisando </w:t>
      </w:r>
      <w:r w:rsidR="00601F1C">
        <w:rPr>
          <w:rFonts w:asciiTheme="minorHAnsi" w:hAnsiTheme="minorHAnsi"/>
          <w:sz w:val="22"/>
          <w:szCs w:val="22"/>
          <w:lang w:eastAsia="en-US"/>
        </w:rPr>
        <w:t>del problema</w:t>
      </w:r>
      <w:r>
        <w:rPr>
          <w:rFonts w:asciiTheme="minorHAnsi" w:hAnsiTheme="minorHAnsi"/>
          <w:sz w:val="22"/>
          <w:szCs w:val="22"/>
          <w:lang w:eastAsia="en-US"/>
        </w:rPr>
        <w:t>.</w:t>
      </w:r>
    </w:p>
    <w:p w14:paraId="3656B9AB" w14:textId="77777777" w:rsidR="00FE66D2" w:rsidRDefault="00FE66D2" w:rsidP="00FE66D2">
      <w:pPr>
        <w:rPr>
          <w:rFonts w:asciiTheme="minorHAnsi" w:hAnsiTheme="minorHAnsi"/>
          <w:sz w:val="22"/>
          <w:szCs w:val="22"/>
          <w:lang w:eastAsia="en-US"/>
        </w:rPr>
      </w:pPr>
    </w:p>
    <w:p w14:paraId="45FB0818" w14:textId="1DD2527A" w:rsidR="00FE66D2" w:rsidRPr="00FE66D2" w:rsidRDefault="008009CD" w:rsidP="00FE66D2">
      <w:pPr>
        <w:rPr>
          <w:rFonts w:asciiTheme="minorHAnsi" w:hAnsiTheme="minorHAnsi"/>
          <w:sz w:val="22"/>
          <w:szCs w:val="22"/>
          <w:lang w:eastAsia="en-US"/>
        </w:rPr>
      </w:pPr>
      <w:r w:rsidRPr="008009CD">
        <w:rPr>
          <w:rFonts w:asciiTheme="minorHAnsi" w:hAnsiTheme="minorHAnsi"/>
          <w:noProof/>
          <w:sz w:val="22"/>
          <w:szCs w:val="22"/>
          <w:lang w:val="en-GB" w:eastAsia="en-GB"/>
        </w:rPr>
        <w:drawing>
          <wp:inline distT="0" distB="0" distL="0" distR="0" wp14:anchorId="41D6DEA5" wp14:editId="2B1624EF">
            <wp:extent cx="5688330" cy="2532393"/>
            <wp:effectExtent l="0" t="0" r="7620" b="1270"/>
            <wp:docPr id="926222149" name="Picture 926222149" descr="C:\Users\carlos.j.raboso\Pictures\ImagenesFIRe\Captura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carlos.j.raboso\Pictures\ImagenesFIRe\Captura_1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D6F2" w14:textId="6100C239" w:rsidR="00FE66D2" w:rsidRPr="00FE66D2" w:rsidRDefault="00FE66D2" w:rsidP="008009CD">
      <w:pPr>
        <w:pStyle w:val="Heading2"/>
        <w:numPr>
          <w:ilvl w:val="1"/>
          <w:numId w:val="19"/>
        </w:numPr>
        <w:rPr>
          <w:szCs w:val="28"/>
          <w:lang w:eastAsia="en-US"/>
        </w:rPr>
      </w:pPr>
      <w:r w:rsidRPr="00FE66D2">
        <w:rPr>
          <w:szCs w:val="28"/>
          <w:lang w:eastAsia="en-US"/>
        </w:rPr>
        <w:t xml:space="preserve"> </w:t>
      </w:r>
      <w:bookmarkStart w:id="13" w:name="_Toc21449082"/>
      <w:proofErr w:type="spellStart"/>
      <w:r w:rsidR="008009CD" w:rsidRPr="008009CD">
        <w:rPr>
          <w:szCs w:val="28"/>
          <w:lang w:eastAsia="en-US"/>
        </w:rPr>
        <w:t>admin_</w:t>
      </w:r>
      <w:proofErr w:type="gramStart"/>
      <w:r w:rsidR="008009CD" w:rsidRPr="008009CD">
        <w:rPr>
          <w:szCs w:val="28"/>
          <w:lang w:eastAsia="en-US"/>
        </w:rPr>
        <w:t>config.properties</w:t>
      </w:r>
      <w:bookmarkEnd w:id="13"/>
      <w:proofErr w:type="spellEnd"/>
      <w:proofErr w:type="gramEnd"/>
    </w:p>
    <w:p w14:paraId="736029AF" w14:textId="5321AFB4" w:rsidR="00FE66D2" w:rsidRDefault="00FE66D2" w:rsidP="00FE66D2">
      <w:pPr>
        <w:pStyle w:val="BodyText"/>
        <w:rPr>
          <w:lang w:eastAsia="en-US"/>
        </w:rPr>
      </w:pPr>
      <w:r>
        <w:rPr>
          <w:lang w:eastAsia="en-US"/>
        </w:rPr>
        <w:t>Debe contener los siguientes elementos</w:t>
      </w:r>
      <w:r w:rsidR="00601F1C">
        <w:rPr>
          <w:lang w:eastAsia="en-US"/>
        </w:rPr>
        <w:t xml:space="preserve"> para realizar la conexión a la base de datos del sistema.</w:t>
      </w:r>
    </w:p>
    <w:p w14:paraId="4E5E64CE" w14:textId="77777777" w:rsidR="00E56F14" w:rsidRPr="00FE66D2" w:rsidRDefault="00E56F14" w:rsidP="00FE66D2">
      <w:pPr>
        <w:pStyle w:val="BodyText"/>
        <w:rPr>
          <w:lang w:eastAsia="en-US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3049"/>
        <w:gridCol w:w="3112"/>
      </w:tblGrid>
      <w:tr w:rsidR="00E56F14" w14:paraId="3196F6EB" w14:textId="77777777" w:rsidTr="00BC4739">
        <w:trPr>
          <w:trHeight w:val="251"/>
        </w:trPr>
        <w:tc>
          <w:tcPr>
            <w:tcW w:w="3049" w:type="dxa"/>
          </w:tcPr>
          <w:p w14:paraId="1F9A5A6D" w14:textId="74C37E3D" w:rsidR="00E56F14" w:rsidRP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b/>
                <w:sz w:val="22"/>
                <w:szCs w:val="22"/>
                <w:lang w:eastAsia="en-US"/>
              </w:rPr>
            </w:pPr>
            <w:r w:rsidRPr="00E56F14">
              <w:rPr>
                <w:rFonts w:asciiTheme="minorHAnsi" w:hAnsiTheme="minorHAnsi"/>
                <w:b/>
                <w:sz w:val="22"/>
                <w:szCs w:val="22"/>
                <w:lang w:eastAsia="en-US"/>
              </w:rPr>
              <w:t>ELEMENTOS</w:t>
            </w:r>
          </w:p>
        </w:tc>
        <w:tc>
          <w:tcPr>
            <w:tcW w:w="3112" w:type="dxa"/>
          </w:tcPr>
          <w:p w14:paraId="7F8BCF27" w14:textId="049F5B14" w:rsidR="00E56F14" w:rsidRP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b/>
                <w:sz w:val="22"/>
                <w:szCs w:val="22"/>
                <w:lang w:eastAsia="en-US"/>
              </w:rPr>
            </w:pPr>
            <w:r w:rsidRPr="00E56F14">
              <w:rPr>
                <w:rFonts w:asciiTheme="minorHAnsi" w:hAnsiTheme="minorHAnsi"/>
                <w:b/>
                <w:sz w:val="22"/>
                <w:szCs w:val="22"/>
                <w:lang w:eastAsia="en-US"/>
              </w:rPr>
              <w:t>SIGNIFICADO</w:t>
            </w:r>
          </w:p>
        </w:tc>
      </w:tr>
      <w:tr w:rsidR="00E56F14" w14:paraId="64BF5F2A" w14:textId="77777777" w:rsidTr="00BC4739">
        <w:trPr>
          <w:trHeight w:val="251"/>
        </w:trPr>
        <w:tc>
          <w:tcPr>
            <w:tcW w:w="3049" w:type="dxa"/>
          </w:tcPr>
          <w:p w14:paraId="22870A93" w14:textId="3AEE348E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host</w:t>
            </w:r>
          </w:p>
        </w:tc>
        <w:tc>
          <w:tcPr>
            <w:tcW w:w="3112" w:type="dxa"/>
          </w:tcPr>
          <w:p w14:paraId="31AD69C4" w14:textId="37DBF392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Host de la conexión</w:t>
            </w:r>
          </w:p>
        </w:tc>
      </w:tr>
      <w:tr w:rsidR="00E56F14" w14:paraId="07EC5CDC" w14:textId="77777777" w:rsidTr="00BC4739">
        <w:trPr>
          <w:trHeight w:val="251"/>
        </w:trPr>
        <w:tc>
          <w:tcPr>
            <w:tcW w:w="3049" w:type="dxa"/>
          </w:tcPr>
          <w:p w14:paraId="1CB2BBBB" w14:textId="7AAD1845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port</w:t>
            </w:r>
            <w:proofErr w:type="spellEnd"/>
          </w:p>
        </w:tc>
        <w:tc>
          <w:tcPr>
            <w:tcW w:w="3112" w:type="dxa"/>
          </w:tcPr>
          <w:p w14:paraId="0FD8B6E0" w14:textId="19B2658F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puerto, por defecto el 3306</w:t>
            </w:r>
          </w:p>
        </w:tc>
      </w:tr>
      <w:tr w:rsidR="00E56F14" w14:paraId="54DA69A3" w14:textId="77777777" w:rsidTr="00BC4739">
        <w:trPr>
          <w:trHeight w:val="244"/>
        </w:trPr>
        <w:tc>
          <w:tcPr>
            <w:tcW w:w="3049" w:type="dxa"/>
          </w:tcPr>
          <w:p w14:paraId="11B32137" w14:textId="5351B58A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db</w:t>
            </w:r>
            <w:proofErr w:type="spellEnd"/>
          </w:p>
        </w:tc>
        <w:tc>
          <w:tcPr>
            <w:tcW w:w="3112" w:type="dxa"/>
          </w:tcPr>
          <w:p w14:paraId="200E04CA" w14:textId="11672BD7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nombre del esquema</w:t>
            </w:r>
          </w:p>
        </w:tc>
      </w:tr>
      <w:tr w:rsidR="00E56F14" w14:paraId="1EFFC32E" w14:textId="77777777" w:rsidTr="00BC4739">
        <w:trPr>
          <w:trHeight w:val="251"/>
        </w:trPr>
        <w:tc>
          <w:tcPr>
            <w:tcW w:w="3049" w:type="dxa"/>
          </w:tcPr>
          <w:p w14:paraId="5A136B27" w14:textId="5D0726FE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user</w:t>
            </w:r>
            <w:proofErr w:type="spellEnd"/>
          </w:p>
        </w:tc>
        <w:tc>
          <w:tcPr>
            <w:tcW w:w="3112" w:type="dxa"/>
          </w:tcPr>
          <w:p w14:paraId="3602A850" w14:textId="74508C24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usuario</w:t>
            </w:r>
          </w:p>
        </w:tc>
      </w:tr>
      <w:tr w:rsidR="00E56F14" w14:paraId="1F6A2317" w14:textId="77777777" w:rsidTr="00BC4739">
        <w:trPr>
          <w:trHeight w:val="251"/>
        </w:trPr>
        <w:tc>
          <w:tcPr>
            <w:tcW w:w="3049" w:type="dxa"/>
          </w:tcPr>
          <w:p w14:paraId="54EF8570" w14:textId="05BB3064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Pass</w:t>
            </w:r>
          </w:p>
        </w:tc>
        <w:tc>
          <w:tcPr>
            <w:tcW w:w="3112" w:type="dxa"/>
          </w:tcPr>
          <w:p w14:paraId="03DF0FB4" w14:textId="67499B64" w:rsidR="00E56F14" w:rsidRDefault="00E56F14" w:rsidP="00E56F14">
            <w:pPr>
              <w:pStyle w:val="ListParagraph"/>
              <w:ind w:left="0"/>
              <w:jc w:val="center"/>
              <w:rPr>
                <w:rFonts w:asciiTheme="minorHAnsi" w:hAnsiTheme="minorHAnsi"/>
                <w:sz w:val="22"/>
                <w:szCs w:val="22"/>
                <w:lang w:eastAsia="en-US"/>
              </w:rPr>
            </w:pPr>
            <w:r>
              <w:rPr>
                <w:rFonts w:asciiTheme="minorHAnsi" w:hAnsiTheme="minorHAnsi"/>
                <w:sz w:val="22"/>
                <w:szCs w:val="22"/>
                <w:lang w:eastAsia="en-US"/>
              </w:rPr>
              <w:t>Contraseña</w:t>
            </w:r>
          </w:p>
        </w:tc>
      </w:tr>
    </w:tbl>
    <w:p w14:paraId="5B2029D5" w14:textId="453F5CB8" w:rsidR="00FE66D2" w:rsidRDefault="00FE66D2" w:rsidP="00E56F14">
      <w:pPr>
        <w:rPr>
          <w:rFonts w:asciiTheme="minorHAnsi" w:hAnsiTheme="minorHAnsi"/>
          <w:sz w:val="22"/>
          <w:szCs w:val="22"/>
          <w:lang w:eastAsia="en-US"/>
        </w:rPr>
      </w:pPr>
    </w:p>
    <w:p w14:paraId="64E88105" w14:textId="46767AC3" w:rsidR="00CE45E7" w:rsidRDefault="00BC4739" w:rsidP="00BC4739">
      <w:pPr>
        <w:ind w:left="2832" w:firstLine="708"/>
        <w:rPr>
          <w:rFonts w:asciiTheme="minorHAnsi" w:hAnsiTheme="minorHAnsi"/>
          <w:b/>
          <w:sz w:val="22"/>
          <w:szCs w:val="22"/>
          <w:u w:val="single"/>
          <w:lang w:eastAsia="en-US"/>
        </w:rPr>
      </w:pPr>
      <w:r w:rsidRPr="00BC4739">
        <w:rPr>
          <w:rFonts w:asciiTheme="minorHAnsi" w:hAnsiTheme="minorHAnsi"/>
          <w:b/>
          <w:sz w:val="22"/>
          <w:szCs w:val="22"/>
          <w:u w:val="single"/>
          <w:lang w:eastAsia="en-US"/>
        </w:rPr>
        <w:t>EJEMPLO</w:t>
      </w:r>
    </w:p>
    <w:p w14:paraId="61952E02" w14:textId="3DB5E110" w:rsidR="00BC4739" w:rsidRDefault="00BC4739" w:rsidP="00BC4739">
      <w:pPr>
        <w:rPr>
          <w:rFonts w:asciiTheme="minorHAnsi" w:hAnsiTheme="minorHAnsi"/>
          <w:b/>
          <w:sz w:val="22"/>
          <w:szCs w:val="22"/>
          <w:u w:val="single"/>
          <w:lang w:eastAsia="en-US"/>
        </w:rPr>
      </w:pP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977"/>
        <w:gridCol w:w="3163"/>
      </w:tblGrid>
      <w:tr w:rsidR="00BC4739" w14:paraId="3B8C2386" w14:textId="77777777" w:rsidTr="00BC4739">
        <w:trPr>
          <w:trHeight w:val="249"/>
        </w:trPr>
        <w:tc>
          <w:tcPr>
            <w:tcW w:w="2977" w:type="dxa"/>
          </w:tcPr>
          <w:p w14:paraId="313B8425" w14:textId="006D8580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 w:rsidRPr="00E56F14">
              <w:rPr>
                <w:rFonts w:asciiTheme="minorHAnsi" w:hAnsiTheme="minorHAnsi"/>
                <w:b/>
                <w:sz w:val="22"/>
                <w:szCs w:val="22"/>
                <w:lang w:eastAsia="en-US"/>
              </w:rPr>
              <w:t>ELEMENTOS</w:t>
            </w:r>
          </w:p>
        </w:tc>
        <w:tc>
          <w:tcPr>
            <w:tcW w:w="3163" w:type="dxa"/>
          </w:tcPr>
          <w:p w14:paraId="53493BE8" w14:textId="04A73680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 w:rsidRPr="00E56F14">
              <w:rPr>
                <w:rFonts w:asciiTheme="minorHAnsi" w:hAnsiTheme="minorHAnsi"/>
                <w:b/>
                <w:sz w:val="22"/>
                <w:szCs w:val="22"/>
                <w:lang w:eastAsia="en-US"/>
              </w:rPr>
              <w:t>SIGNIFICADO</w:t>
            </w:r>
          </w:p>
        </w:tc>
      </w:tr>
      <w:tr w:rsidR="00BC4739" w14:paraId="08D861D6" w14:textId="77777777" w:rsidTr="00BC4739">
        <w:trPr>
          <w:trHeight w:val="249"/>
        </w:trPr>
        <w:tc>
          <w:tcPr>
            <w:tcW w:w="2977" w:type="dxa"/>
          </w:tcPr>
          <w:p w14:paraId="0A3BA945" w14:textId="47C567B7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US" w:eastAsia="es-ES"/>
              </w:rPr>
              <w:t>Host</w:t>
            </w:r>
          </w:p>
        </w:tc>
        <w:tc>
          <w:tcPr>
            <w:tcW w:w="3163" w:type="dxa"/>
          </w:tcPr>
          <w:p w14:paraId="2DD96A86" w14:textId="7B28BDFB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US" w:eastAsia="es-ES"/>
              </w:rPr>
              <w:t>127.0.0.1</w:t>
            </w:r>
          </w:p>
        </w:tc>
      </w:tr>
      <w:tr w:rsidR="00BC4739" w14:paraId="0D80EE89" w14:textId="77777777" w:rsidTr="00BC4739">
        <w:trPr>
          <w:trHeight w:val="242"/>
        </w:trPr>
        <w:tc>
          <w:tcPr>
            <w:tcW w:w="2977" w:type="dxa"/>
          </w:tcPr>
          <w:p w14:paraId="702E0955" w14:textId="650D329A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US" w:eastAsia="es-ES"/>
              </w:rPr>
              <w:t>Port</w:t>
            </w:r>
          </w:p>
        </w:tc>
        <w:tc>
          <w:tcPr>
            <w:tcW w:w="3163" w:type="dxa"/>
          </w:tcPr>
          <w:p w14:paraId="312903BB" w14:textId="465B37DB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US" w:eastAsia="es-ES"/>
              </w:rPr>
              <w:t>3306</w:t>
            </w:r>
          </w:p>
        </w:tc>
      </w:tr>
      <w:tr w:rsidR="00BC4739" w14:paraId="1CE4472A" w14:textId="77777777" w:rsidTr="00BC4739">
        <w:trPr>
          <w:trHeight w:val="249"/>
        </w:trPr>
        <w:tc>
          <w:tcPr>
            <w:tcW w:w="2977" w:type="dxa"/>
          </w:tcPr>
          <w:p w14:paraId="264BA9D4" w14:textId="347A9457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lang w:val="en-US" w:eastAsia="es-ES"/>
              </w:rPr>
              <w:t>db</w:t>
            </w:r>
            <w:proofErr w:type="spellEnd"/>
          </w:p>
        </w:tc>
        <w:tc>
          <w:tcPr>
            <w:tcW w:w="3163" w:type="dxa"/>
          </w:tcPr>
          <w:p w14:paraId="3FBEFC5D" w14:textId="5D99A7E5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proofErr w:type="spellStart"/>
            <w:r w:rsidRPr="008009CD">
              <w:rPr>
                <w:rFonts w:ascii="Consolas" w:hAnsi="Consolas" w:cs="Consolas"/>
                <w:color w:val="2A00FF"/>
                <w:sz w:val="20"/>
                <w:u w:val="single"/>
                <w:lang w:val="en-US" w:eastAsia="es-ES"/>
              </w:rPr>
              <w:t>fire_db</w:t>
            </w:r>
            <w:proofErr w:type="spellEnd"/>
          </w:p>
        </w:tc>
      </w:tr>
      <w:tr w:rsidR="00BC4739" w14:paraId="5FDF7097" w14:textId="77777777" w:rsidTr="00BC4739">
        <w:trPr>
          <w:trHeight w:val="249"/>
        </w:trPr>
        <w:tc>
          <w:tcPr>
            <w:tcW w:w="2977" w:type="dxa"/>
          </w:tcPr>
          <w:p w14:paraId="7C8AE5C1" w14:textId="6ACAD14F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US" w:eastAsia="es-ES"/>
              </w:rPr>
              <w:t>user</w:t>
            </w:r>
          </w:p>
        </w:tc>
        <w:tc>
          <w:tcPr>
            <w:tcW w:w="3163" w:type="dxa"/>
          </w:tcPr>
          <w:p w14:paraId="779D1299" w14:textId="01CCAABB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US" w:eastAsia="es-ES"/>
              </w:rPr>
              <w:t>root</w:t>
            </w:r>
          </w:p>
        </w:tc>
      </w:tr>
      <w:tr w:rsidR="00BC4739" w14:paraId="2372F0F4" w14:textId="77777777" w:rsidTr="00BC4739">
        <w:trPr>
          <w:trHeight w:val="249"/>
        </w:trPr>
        <w:tc>
          <w:tcPr>
            <w:tcW w:w="2977" w:type="dxa"/>
          </w:tcPr>
          <w:p w14:paraId="19EF382F" w14:textId="23BE721F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>
              <w:rPr>
                <w:rFonts w:ascii="Consolas" w:hAnsi="Consolas" w:cs="Consolas"/>
                <w:color w:val="000000"/>
                <w:sz w:val="20"/>
                <w:lang w:val="en-US" w:eastAsia="es-ES"/>
              </w:rPr>
              <w:t>pass</w:t>
            </w:r>
          </w:p>
        </w:tc>
        <w:tc>
          <w:tcPr>
            <w:tcW w:w="3163" w:type="dxa"/>
          </w:tcPr>
          <w:p w14:paraId="094B2910" w14:textId="5C2CCCDB" w:rsidR="00BC4739" w:rsidRDefault="00BC4739" w:rsidP="00BC4739">
            <w:pPr>
              <w:jc w:val="center"/>
              <w:rPr>
                <w:rFonts w:asciiTheme="minorHAnsi" w:hAnsiTheme="minorHAnsi"/>
                <w:b/>
                <w:sz w:val="22"/>
                <w:szCs w:val="22"/>
                <w:u w:val="single"/>
                <w:lang w:eastAsia="en-US"/>
              </w:rPr>
            </w:pPr>
            <w:r w:rsidRPr="008009CD">
              <w:rPr>
                <w:rFonts w:ascii="Consolas" w:hAnsi="Consolas" w:cs="Consolas"/>
                <w:color w:val="2A00FF"/>
                <w:sz w:val="20"/>
                <w:lang w:val="en-US" w:eastAsia="es-ES"/>
              </w:rPr>
              <w:t>admin</w:t>
            </w:r>
          </w:p>
        </w:tc>
      </w:tr>
    </w:tbl>
    <w:p w14:paraId="4A50559E" w14:textId="4E16F3D6" w:rsidR="00BC4739" w:rsidRDefault="00BC4739" w:rsidP="00BC4739">
      <w:pPr>
        <w:rPr>
          <w:rFonts w:asciiTheme="minorHAnsi" w:hAnsiTheme="minorHAnsi"/>
          <w:b/>
          <w:sz w:val="22"/>
          <w:szCs w:val="22"/>
          <w:u w:val="single"/>
          <w:lang w:eastAsia="en-US"/>
        </w:rPr>
      </w:pPr>
    </w:p>
    <w:p w14:paraId="34B6807D" w14:textId="77777777" w:rsidR="00BC4739" w:rsidRPr="00BC4739" w:rsidRDefault="00BC4739" w:rsidP="00BC4739">
      <w:pPr>
        <w:rPr>
          <w:rFonts w:asciiTheme="minorHAnsi" w:hAnsiTheme="minorHAnsi"/>
          <w:sz w:val="22"/>
          <w:szCs w:val="22"/>
          <w:u w:val="single"/>
          <w:lang w:eastAsia="en-US"/>
        </w:rPr>
      </w:pPr>
    </w:p>
    <w:p w14:paraId="3BA0BF3E" w14:textId="2251A9E8" w:rsidR="0006141E" w:rsidRPr="0006141E" w:rsidRDefault="003A7CF1" w:rsidP="00645BFC">
      <w:pPr>
        <w:pStyle w:val="Heading1"/>
        <w:numPr>
          <w:ilvl w:val="0"/>
          <w:numId w:val="2"/>
        </w:numPr>
        <w:rPr>
          <w:lang w:val="es-ES"/>
        </w:rPr>
      </w:pPr>
      <w:r w:rsidRPr="00CE45E7">
        <w:rPr>
          <w:lang w:val="en-GB"/>
        </w:rPr>
        <w:lastRenderedPageBreak/>
        <w:t xml:space="preserve">  </w:t>
      </w:r>
      <w:bookmarkStart w:id="14" w:name="_Toc21449083"/>
      <w:r w:rsidR="0006141E" w:rsidRPr="0006141E">
        <w:rPr>
          <w:lang w:val="es-ES"/>
        </w:rPr>
        <w:t>Página de identificación</w:t>
      </w:r>
      <w:bookmarkEnd w:id="14"/>
    </w:p>
    <w:p w14:paraId="7B8DAF84" w14:textId="4801A176" w:rsidR="0006141E" w:rsidRPr="0006141E" w:rsidRDefault="00060E7F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Para acceder </w:t>
      </w:r>
      <w:r w:rsidR="0006141E" w:rsidRPr="0006141E">
        <w:rPr>
          <w:rFonts w:ascii="Calibri" w:eastAsia="Calibri" w:hAnsi="Calibri"/>
          <w:sz w:val="22"/>
          <w:szCs w:val="22"/>
          <w:lang w:eastAsia="en-US"/>
        </w:rPr>
        <w:t>al módulo de administración primero deberemos identificarnos como administrador en el sistema.</w:t>
      </w:r>
    </w:p>
    <w:p w14:paraId="432A3115" w14:textId="15F54C12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Hay que introducir </w:t>
      </w:r>
      <w:r w:rsidR="00E33CD2">
        <w:rPr>
          <w:rFonts w:ascii="Calibri" w:eastAsia="Calibri" w:hAnsi="Calibri"/>
          <w:sz w:val="22"/>
          <w:szCs w:val="22"/>
          <w:lang w:eastAsia="en-US"/>
        </w:rPr>
        <w:t xml:space="preserve">usuario y 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contraseña </w:t>
      </w:r>
      <w:r w:rsidR="00E33CD2">
        <w:rPr>
          <w:rFonts w:ascii="Calibri" w:eastAsia="Calibri" w:hAnsi="Calibri"/>
          <w:sz w:val="22"/>
          <w:szCs w:val="22"/>
          <w:lang w:eastAsia="en-US"/>
        </w:rPr>
        <w:t>en los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recuadro</w:t>
      </w:r>
      <w:r w:rsidR="00E33CD2">
        <w:rPr>
          <w:rFonts w:ascii="Calibri" w:eastAsia="Calibri" w:hAnsi="Calibri"/>
          <w:sz w:val="22"/>
          <w:szCs w:val="22"/>
          <w:lang w:eastAsia="en-US"/>
        </w:rPr>
        <w:t>s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de texto y pulsar el botón Acceder.</w:t>
      </w:r>
    </w:p>
    <w:p w14:paraId="4B99056E" w14:textId="3428725F" w:rsidR="0006141E" w:rsidRDefault="00E33CD2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33CD2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0575BB03" wp14:editId="7FF5ED94">
            <wp:extent cx="5688330" cy="2633191"/>
            <wp:effectExtent l="0" t="0" r="7620" b="0"/>
            <wp:docPr id="29" name="Picture 29" descr="C:\Users\carlos.j.raboso\Pictures\ImagenesFIRe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.j.raboso\Pictures\ImagenesFIRe\Cap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3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65FB" w14:textId="6E316533" w:rsidR="00E33CD2" w:rsidRDefault="00E33CD2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En caso de que el usuario o la contraseña sean erróneos no se podrá acceder al sistema mostrando un mensaje de error</w:t>
      </w:r>
    </w:p>
    <w:p w14:paraId="780440D2" w14:textId="19F2B815" w:rsidR="00E33CD2" w:rsidRPr="0006141E" w:rsidRDefault="00E33CD2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33CD2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133FE83A" wp14:editId="061CFC36">
            <wp:extent cx="5688330" cy="2673158"/>
            <wp:effectExtent l="0" t="0" r="7620" b="0"/>
            <wp:docPr id="30" name="Picture 30" descr="C:\Users\carlos.j.raboso\Pictures\ImagenesFIRe\Captur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.j.raboso\Pictures\ImagenesFIRe\Captura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BA4E" w14:textId="77777777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El sistema nos redirige a la página de administración de las aplicaciones del sistema.</w:t>
      </w:r>
    </w:p>
    <w:p w14:paraId="71C784A0" w14:textId="7AFCEF5B" w:rsidR="0006141E" w:rsidRDefault="003A7CF1" w:rsidP="00645BFC">
      <w:pPr>
        <w:pStyle w:val="Heading1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  </w:t>
      </w:r>
      <w:bookmarkStart w:id="15" w:name="_Toc21449084"/>
      <w:r w:rsidR="0006141E" w:rsidRPr="0006141E">
        <w:rPr>
          <w:lang w:val="es-ES"/>
        </w:rPr>
        <w:t>Administración de aplicaciones</w:t>
      </w:r>
      <w:bookmarkEnd w:id="15"/>
    </w:p>
    <w:p w14:paraId="04E09503" w14:textId="77777777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Como podemos observar en la siguiente captura, el sistema nos muestra un listado con todas las aplicaciones instaladas en el sistema.</w:t>
      </w:r>
    </w:p>
    <w:p w14:paraId="1299C43A" w14:textId="27BE118E" w:rsidR="0006141E" w:rsidRPr="0006141E" w:rsidRDefault="00B2735B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B2735B">
        <w:rPr>
          <w:noProof/>
          <w:lang w:val="en-GB" w:eastAsia="en-GB"/>
        </w:rPr>
        <w:drawing>
          <wp:inline distT="0" distB="0" distL="0" distR="0" wp14:anchorId="5F654454" wp14:editId="040B50A4">
            <wp:extent cx="5814316" cy="2695955"/>
            <wp:effectExtent l="0" t="0" r="0" b="9525"/>
            <wp:docPr id="31" name="Picture 31" descr="C:\Users\carlos.j.raboso\Pictures\ImagenesFIRe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.j.raboso\Pictures\ImagenesFIRe\Captura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179" cy="271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735B">
        <w:rPr>
          <w:noProof/>
          <w:lang w:val="es-ES" w:eastAsia="en-GB"/>
        </w:rPr>
        <w:t xml:space="preserve"> </w:t>
      </w:r>
    </w:p>
    <w:p w14:paraId="5A0C7F8A" w14:textId="29649EF9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Dicha tabla contendrá el nombre de la aplicación, </w:t>
      </w:r>
      <w:r w:rsidR="00B2735B">
        <w:rPr>
          <w:rFonts w:ascii="Calibri" w:eastAsia="Calibri" w:hAnsi="Calibri"/>
          <w:sz w:val="22"/>
          <w:szCs w:val="22"/>
          <w:lang w:eastAsia="en-US"/>
        </w:rPr>
        <w:t>su ID asociado, el responsable,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la fecha de alta</w:t>
      </w:r>
      <w:r w:rsidR="00B2735B">
        <w:rPr>
          <w:rFonts w:ascii="Calibri" w:eastAsia="Calibri" w:hAnsi="Calibri"/>
          <w:sz w:val="22"/>
          <w:szCs w:val="22"/>
          <w:lang w:eastAsia="en-US"/>
        </w:rPr>
        <w:t xml:space="preserve"> y el estado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. </w:t>
      </w:r>
    </w:p>
    <w:p w14:paraId="10FCBAD6" w14:textId="77777777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Dispondremos de las siguientes acciones:</w:t>
      </w:r>
    </w:p>
    <w:p w14:paraId="3C84ED66" w14:textId="77777777" w:rsidR="00DD45D5" w:rsidRDefault="00DD45D5" w:rsidP="00DD45D5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Dar de alta nuevas aplicaciones.</w:t>
      </w:r>
    </w:p>
    <w:p w14:paraId="6754E1A4" w14:textId="77777777" w:rsidR="00DD45D5" w:rsidRPr="00DD45D5" w:rsidRDefault="00DD45D5" w:rsidP="00DD45D5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Ver todos los datos de la aplicación (incluido el certificado)</w:t>
      </w:r>
    </w:p>
    <w:p w14:paraId="6D0CD6FE" w14:textId="77777777" w:rsidR="0006141E" w:rsidRDefault="00DD45D5" w:rsidP="0006141E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Editar aplicaciones</w:t>
      </w:r>
    </w:p>
    <w:p w14:paraId="6C9A6F7D" w14:textId="77777777" w:rsidR="00983579" w:rsidRPr="0006141E" w:rsidRDefault="00983579" w:rsidP="00983579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Eliminar aplicaciones.</w:t>
      </w:r>
    </w:p>
    <w:p w14:paraId="4DDBEF00" w14:textId="77777777" w:rsidR="00F4761F" w:rsidRDefault="00F4761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br w:type="page"/>
      </w:r>
    </w:p>
    <w:p w14:paraId="65420733" w14:textId="7B58B5C5" w:rsidR="0006141E" w:rsidRPr="0006141E" w:rsidRDefault="003A7CF1" w:rsidP="00983579">
      <w:pPr>
        <w:pStyle w:val="Heading2"/>
        <w:numPr>
          <w:ilvl w:val="1"/>
          <w:numId w:val="2"/>
        </w:numPr>
        <w:rPr>
          <w:lang w:val="es-ES" w:eastAsia="en-US"/>
        </w:rPr>
      </w:pPr>
      <w:r>
        <w:rPr>
          <w:lang w:val="es-ES" w:eastAsia="en-US"/>
        </w:rPr>
        <w:lastRenderedPageBreak/>
        <w:t xml:space="preserve">  </w:t>
      </w:r>
      <w:bookmarkStart w:id="16" w:name="_Toc21449085"/>
      <w:r w:rsidR="0006141E" w:rsidRPr="0006141E">
        <w:rPr>
          <w:lang w:val="es-ES" w:eastAsia="en-US"/>
        </w:rPr>
        <w:t>Alta de una nueva aplicación</w:t>
      </w:r>
      <w:bookmarkEnd w:id="16"/>
    </w:p>
    <w:p w14:paraId="31DCEF27" w14:textId="77777777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Si deseamos dar de alta una nueva aplicación, debemos pulsar el botón “Alta de aplicación” del menú superior de la página.</w:t>
      </w:r>
    </w:p>
    <w:p w14:paraId="23AF3F2E" w14:textId="2E5F53BB" w:rsidR="0006141E" w:rsidRPr="0006141E" w:rsidRDefault="0006141E" w:rsidP="0006141E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A </w:t>
      </w:r>
      <w:r w:rsidR="00B93DC0" w:rsidRPr="0006141E">
        <w:rPr>
          <w:rFonts w:ascii="Calibri" w:eastAsia="Calibri" w:hAnsi="Calibri"/>
          <w:sz w:val="22"/>
          <w:szCs w:val="22"/>
          <w:lang w:eastAsia="en-US"/>
        </w:rPr>
        <w:t>continuación,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se nos mostrará un formulario similar al de la siguiente imagen.</w:t>
      </w:r>
    </w:p>
    <w:p w14:paraId="3CF2D8B6" w14:textId="21602D6E" w:rsidR="0006141E" w:rsidRPr="0006141E" w:rsidRDefault="00B93DC0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B93DC0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54FA24F5" wp14:editId="564C7442">
            <wp:extent cx="5688330" cy="3474355"/>
            <wp:effectExtent l="0" t="0" r="7620" b="0"/>
            <wp:docPr id="926222080" name="Picture 926222080" descr="C:\Users\carlos.j.raboso\Pictures\ImagenesFIRe\Captura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s.j.raboso\Pictures\ImagenesFIRe\Captura1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47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9EAF" w14:textId="77777777" w:rsidR="0006141E" w:rsidRDefault="0006141E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Deberemos rellenar los datos del formulario y pulsar el botón “Crear aplicación”.</w:t>
      </w:r>
    </w:p>
    <w:p w14:paraId="7A1524A0" w14:textId="766F63A3" w:rsidR="0006141E" w:rsidRDefault="0006141E" w:rsidP="0006141E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Podremos volver a la página anterior pulsando el botón “Volver”.</w:t>
      </w:r>
    </w:p>
    <w:p w14:paraId="5EC4DF25" w14:textId="459A6CAB" w:rsidR="007B631A" w:rsidRDefault="007B631A" w:rsidP="007B631A">
      <w:pPr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5047BA61" w14:textId="77777777" w:rsidR="007B631A" w:rsidRDefault="007B631A" w:rsidP="007B631A">
      <w:pPr>
        <w:rPr>
          <w:rFonts w:ascii="Calibri" w:eastAsia="Calibri" w:hAnsi="Calibri"/>
          <w:sz w:val="22"/>
          <w:szCs w:val="22"/>
          <w:lang w:val="es-ES" w:eastAsia="en-US"/>
        </w:rPr>
      </w:pPr>
    </w:p>
    <w:p w14:paraId="2A4E5176" w14:textId="04FF6CF7" w:rsidR="007B631A" w:rsidRPr="007B631A" w:rsidRDefault="007B631A" w:rsidP="0006141E">
      <w:pPr>
        <w:spacing w:after="200" w:line="276" w:lineRule="auto"/>
        <w:rPr>
          <w:rFonts w:ascii="Calibri" w:eastAsia="Calibri" w:hAnsi="Calibri"/>
          <w:sz w:val="22"/>
          <w:szCs w:val="22"/>
          <w:lang w:val="es-ES" w:eastAsia="en-US"/>
        </w:rPr>
      </w:pPr>
      <w:r w:rsidRPr="007B631A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15C95B08" wp14:editId="642911EC">
            <wp:extent cx="5688330" cy="285292"/>
            <wp:effectExtent l="0" t="0" r="0" b="635"/>
            <wp:docPr id="926222106" name="Picture 926222106" descr="C:\Users\carlos.j.raboso\Pictures\ImagenesFIRe\Captura1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arlos.j.raboso\Pictures\ImagenesFIRe\Captura1_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8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8278" w14:textId="77777777" w:rsidR="00F4761F" w:rsidRDefault="00F4761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br w:type="page"/>
      </w:r>
    </w:p>
    <w:p w14:paraId="3EA88ED0" w14:textId="1EDC1150" w:rsidR="00983579" w:rsidRDefault="003A7CF1" w:rsidP="00983579">
      <w:pPr>
        <w:pStyle w:val="Heading2"/>
        <w:numPr>
          <w:ilvl w:val="1"/>
          <w:numId w:val="2"/>
        </w:numPr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 xml:space="preserve">  </w:t>
      </w:r>
      <w:bookmarkStart w:id="17" w:name="_Toc21449086"/>
      <w:r w:rsidR="00983579">
        <w:rPr>
          <w:rFonts w:eastAsia="Calibri"/>
          <w:lang w:eastAsia="en-US"/>
        </w:rPr>
        <w:t>Ver todos los datos de una aplicación.</w:t>
      </w:r>
      <w:bookmarkEnd w:id="17"/>
    </w:p>
    <w:p w14:paraId="3CA56D11" w14:textId="71220D31" w:rsidR="00983579" w:rsidRPr="00983579" w:rsidRDefault="00983579" w:rsidP="00983579">
      <w:pPr>
        <w:pStyle w:val="BodyText"/>
        <w:rPr>
          <w:rFonts w:asciiTheme="minorHAnsi" w:eastAsia="Calibri" w:hAnsiTheme="minorHAnsi"/>
          <w:sz w:val="22"/>
          <w:lang w:eastAsia="en-US"/>
        </w:rPr>
      </w:pPr>
      <w:r>
        <w:rPr>
          <w:rFonts w:asciiTheme="minorHAnsi" w:eastAsia="Calibri" w:hAnsiTheme="minorHAnsi"/>
          <w:sz w:val="22"/>
          <w:lang w:eastAsia="en-US"/>
        </w:rPr>
        <w:t xml:space="preserve">Si pulsamos en el botón ver </w:t>
      </w:r>
      <w:r w:rsidR="0035195F" w:rsidRPr="0035195F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2E456E37" wp14:editId="0A548AB5">
            <wp:extent cx="406400" cy="228600"/>
            <wp:effectExtent l="0" t="0" r="0" b="0"/>
            <wp:docPr id="926222081" name="Picture 926222081" descr="C:\Users\carlos.j.raboso\Pictures\ImagenesFIRe\Captura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.j.raboso\Pictures\ImagenesFIRe\CapturaOj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Calibri" w:hAnsiTheme="minorHAnsi"/>
          <w:sz w:val="22"/>
          <w:lang w:eastAsia="en-US"/>
        </w:rPr>
        <w:t xml:space="preserve"> en la columna acciones podremos ver todos los campos de la aplicación. Se mostrará una ventana análoga a la de alta de nueva aplicación, pero de solo lectura</w:t>
      </w:r>
      <w:r w:rsidR="001C6E0D">
        <w:rPr>
          <w:rFonts w:asciiTheme="minorHAnsi" w:eastAsia="Calibri" w:hAnsiTheme="minorHAnsi"/>
          <w:sz w:val="22"/>
          <w:lang w:eastAsia="en-US"/>
        </w:rPr>
        <w:t xml:space="preserve"> mostrando los responsables de la aplicación</w:t>
      </w:r>
      <w:r>
        <w:rPr>
          <w:rFonts w:asciiTheme="minorHAnsi" w:eastAsia="Calibri" w:hAnsiTheme="minorHAnsi"/>
          <w:sz w:val="22"/>
          <w:lang w:eastAsia="en-US"/>
        </w:rPr>
        <w:t>.</w:t>
      </w:r>
    </w:p>
    <w:p w14:paraId="1FC39945" w14:textId="77777777" w:rsidR="00983579" w:rsidRDefault="00983579" w:rsidP="00983579">
      <w:pPr>
        <w:pStyle w:val="BodyText"/>
        <w:rPr>
          <w:rFonts w:asciiTheme="minorHAnsi" w:eastAsia="Calibri" w:hAnsiTheme="minorHAnsi"/>
          <w:sz w:val="20"/>
          <w:lang w:eastAsia="en-US"/>
        </w:rPr>
      </w:pPr>
    </w:p>
    <w:p w14:paraId="0562CB0E" w14:textId="2948AC8E" w:rsidR="00F4761F" w:rsidRDefault="00D544B9" w:rsidP="00F4761F">
      <w:pPr>
        <w:pStyle w:val="BodyText"/>
        <w:rPr>
          <w:rFonts w:asciiTheme="minorHAnsi" w:eastAsia="Calibri" w:hAnsiTheme="minorHAnsi"/>
          <w:sz w:val="20"/>
          <w:lang w:eastAsia="en-US"/>
        </w:rPr>
      </w:pPr>
      <w:r w:rsidRPr="00D544B9">
        <w:rPr>
          <w:rFonts w:asciiTheme="minorHAnsi" w:eastAsia="Calibri" w:hAnsiTheme="minorHAnsi"/>
          <w:noProof/>
          <w:sz w:val="20"/>
          <w:lang w:val="en-GB" w:eastAsia="en-GB"/>
        </w:rPr>
        <w:drawing>
          <wp:inline distT="0" distB="0" distL="0" distR="0" wp14:anchorId="0EFB7424" wp14:editId="500BDA53">
            <wp:extent cx="5688330" cy="4599596"/>
            <wp:effectExtent l="0" t="0" r="7620" b="0"/>
            <wp:docPr id="926222082" name="Picture 926222082" descr="C:\Users\carlos.j.raboso\Pictures\ImagenesFIRe\Captura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s.j.raboso\Pictures\ImagenesFIRe\Captura1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59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0A41" w14:textId="77777777" w:rsidR="00F4761F" w:rsidRPr="007B631A" w:rsidRDefault="00F4761F">
      <w:pPr>
        <w:rPr>
          <w:rFonts w:asciiTheme="minorHAnsi" w:eastAsia="Calibri" w:hAnsiTheme="minorHAnsi"/>
          <w:sz w:val="20"/>
          <w:lang w:val="es-ES" w:eastAsia="en-US"/>
        </w:rPr>
      </w:pPr>
      <w:r>
        <w:rPr>
          <w:rFonts w:asciiTheme="minorHAnsi" w:eastAsia="Calibri" w:hAnsiTheme="minorHAnsi"/>
          <w:sz w:val="20"/>
          <w:lang w:eastAsia="en-US"/>
        </w:rPr>
        <w:br w:type="page"/>
      </w:r>
    </w:p>
    <w:p w14:paraId="7338E911" w14:textId="163B823C" w:rsidR="00E625FD" w:rsidRDefault="003A7CF1" w:rsidP="00983579">
      <w:pPr>
        <w:pStyle w:val="Heading2"/>
        <w:numPr>
          <w:ilvl w:val="1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  </w:t>
      </w:r>
      <w:bookmarkStart w:id="18" w:name="_Toc21449087"/>
      <w:r w:rsidR="00E625FD">
        <w:rPr>
          <w:lang w:val="es-ES"/>
        </w:rPr>
        <w:t>Editar aplicaciones</w:t>
      </w:r>
      <w:bookmarkEnd w:id="18"/>
    </w:p>
    <w:p w14:paraId="77274F43" w14:textId="77777777" w:rsidR="00CA60EA" w:rsidRDefault="00CA60EA" w:rsidP="00CA60E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Si se desea </w:t>
      </w:r>
      <w:r>
        <w:rPr>
          <w:rFonts w:ascii="Calibri" w:eastAsia="Calibri" w:hAnsi="Calibri"/>
          <w:sz w:val="22"/>
          <w:szCs w:val="22"/>
          <w:lang w:eastAsia="en-US"/>
        </w:rPr>
        <w:t>editar los datos de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 alguna de las aplicaciones ins</w:t>
      </w:r>
      <w:r>
        <w:rPr>
          <w:rFonts w:ascii="Calibri" w:eastAsia="Calibri" w:hAnsi="Calibri"/>
          <w:sz w:val="22"/>
          <w:szCs w:val="22"/>
          <w:lang w:eastAsia="en-US"/>
        </w:rPr>
        <w:t xml:space="preserve">taladas, habrá que pulsar el botón editar </w:t>
      </w:r>
      <w:r w:rsidRPr="00CA60EA">
        <w:rPr>
          <w:noProof/>
          <w:lang w:eastAsia="en-US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0E107FD5" wp14:editId="2A04D87C">
            <wp:extent cx="310551" cy="29462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02" cy="2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58B8CD72" w14:textId="77777777" w:rsidR="00CA60EA" w:rsidRDefault="00CA60EA" w:rsidP="00CA60E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Se mostrará una ventana con todos los campos de la aplicación editables.</w:t>
      </w:r>
    </w:p>
    <w:p w14:paraId="5E00FD7C" w14:textId="6721520F" w:rsidR="00CA60EA" w:rsidRDefault="00CA60EA" w:rsidP="00CA60E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Una vez realizada la edición, se debe pulsar sobre el botón “Guardar cambios”</w:t>
      </w:r>
      <w:r w:rsidR="00F4761F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0455FF17" w14:textId="720E4A1D" w:rsidR="001C6E0D" w:rsidRDefault="001C6E0D" w:rsidP="00CA60E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Se podrá habilitar o deshabilitar la aplicación.</w:t>
      </w:r>
    </w:p>
    <w:p w14:paraId="62EBF3C5" w14:textId="18F51B25" w:rsidR="00F4761F" w:rsidRDefault="001C6E0D" w:rsidP="00CA60E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1C6E0D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4007EAE9" wp14:editId="37CCECE5">
            <wp:extent cx="5688330" cy="3604512"/>
            <wp:effectExtent l="0" t="0" r="7620" b="0"/>
            <wp:docPr id="926222093" name="Picture 926222093" descr="C:\Users\carlos.j.raboso\Pictures\ImagenesFIRe\Captura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.j.raboso\Pictures\ImagenesFIRe\Captura1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6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2898" w14:textId="77777777" w:rsidR="00292C23" w:rsidRDefault="00292C23" w:rsidP="00CA60E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14939DE6" w14:textId="64B083D5" w:rsidR="00FC3C9F" w:rsidRDefault="00FC3C9F">
      <w:pPr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62BE6176" w14:textId="77777777" w:rsidR="00FC3C9F" w:rsidRDefault="00FC3C9F">
      <w:pPr>
        <w:rPr>
          <w:rFonts w:ascii="Calibri" w:eastAsia="Calibri" w:hAnsi="Calibri"/>
          <w:sz w:val="22"/>
          <w:szCs w:val="22"/>
          <w:lang w:val="es-ES" w:eastAsia="en-US"/>
        </w:rPr>
      </w:pPr>
    </w:p>
    <w:p w14:paraId="6D98A12B" w14:textId="54FC3652" w:rsidR="00F4761F" w:rsidRDefault="00FC3C9F">
      <w:pPr>
        <w:rPr>
          <w:rFonts w:ascii="Calibri" w:eastAsia="Calibri" w:hAnsi="Calibri"/>
          <w:sz w:val="22"/>
          <w:szCs w:val="22"/>
          <w:lang w:val="es-ES" w:eastAsia="en-US"/>
        </w:rPr>
      </w:pPr>
      <w:r w:rsidRPr="00FC3C9F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379D35BF" wp14:editId="5E5A966B">
            <wp:extent cx="6116320" cy="299873"/>
            <wp:effectExtent l="0" t="0" r="0" b="5080"/>
            <wp:docPr id="926222105" name="Picture 926222105" descr="C:\Users\carlos.j.raboso\Pictures\ImagenesFIRe\Captura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.j.raboso\Pictures\ImagenesFIRe\Captura1_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33" cy="3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C9F">
        <w:rPr>
          <w:rFonts w:ascii="Calibri" w:eastAsia="Calibri" w:hAnsi="Calibri"/>
          <w:sz w:val="22"/>
          <w:szCs w:val="22"/>
          <w:lang w:val="es-ES" w:eastAsia="en-US"/>
        </w:rPr>
        <w:t xml:space="preserve"> </w:t>
      </w:r>
      <w:r w:rsidR="00F4761F">
        <w:rPr>
          <w:rFonts w:ascii="Calibri" w:eastAsia="Calibri" w:hAnsi="Calibri"/>
          <w:sz w:val="22"/>
          <w:szCs w:val="22"/>
          <w:lang w:val="es-ES" w:eastAsia="en-US"/>
        </w:rPr>
        <w:br w:type="page"/>
      </w:r>
    </w:p>
    <w:p w14:paraId="516A7242" w14:textId="6AA95626" w:rsidR="00601F1C" w:rsidRDefault="003A7CF1" w:rsidP="00983579">
      <w:pPr>
        <w:pStyle w:val="Heading2"/>
        <w:numPr>
          <w:ilvl w:val="1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bookmarkStart w:id="19" w:name="_Toc21449088"/>
      <w:r w:rsidR="00601F1C">
        <w:rPr>
          <w:lang w:val="es-ES"/>
        </w:rPr>
        <w:t>Eliminar aplicaciones</w:t>
      </w:r>
      <w:bookmarkEnd w:id="19"/>
    </w:p>
    <w:p w14:paraId="65DC7E21" w14:textId="77777777" w:rsidR="00601F1C" w:rsidRPr="0006141E" w:rsidRDefault="00601F1C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Si se desea eliminar alguna de las aplicaciones instaladas, habrá que pulsar en el icono con forma de </w:t>
      </w:r>
      <w:r w:rsidR="00CA60EA" w:rsidRPr="0006141E">
        <w:rPr>
          <w:rFonts w:ascii="Calibri" w:eastAsia="Calibri" w:hAnsi="Calibri"/>
          <w:sz w:val="22"/>
          <w:szCs w:val="22"/>
          <w:lang w:eastAsia="en-US"/>
        </w:rPr>
        <w:t>papelera</w:t>
      </w:r>
      <w:r w:rsidR="00CA60EA">
        <w:rPr>
          <w:noProof/>
          <w:lang w:val="en-GB" w:eastAsia="en-GB"/>
        </w:rPr>
        <w:drawing>
          <wp:inline distT="0" distB="0" distL="0" distR="0" wp14:anchorId="646BB32B" wp14:editId="12C55F80">
            <wp:extent cx="400050" cy="3238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7E06CC99" w14:textId="5CCDF6F3" w:rsidR="00EF48AA" w:rsidRDefault="00601F1C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El Sistema solicitará una confirmación mediante una ventana de advertencia.</w:t>
      </w:r>
    </w:p>
    <w:p w14:paraId="64879E98" w14:textId="3FAA2DEB" w:rsidR="00EF48AA" w:rsidRDefault="00EF48AA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F48AA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6AF02E3C" wp14:editId="268A40F8">
            <wp:extent cx="5688330" cy="1361778"/>
            <wp:effectExtent l="0" t="0" r="7620" b="0"/>
            <wp:docPr id="926222095" name="Picture 926222095" descr="C:\Users\carlos.j.raboso\Pictures\ImagenesFIRe\Captura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rlos.j.raboso\Pictures\ImagenesFIRe\Captura1_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36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6423" w14:textId="634E55AB" w:rsidR="00A91B55" w:rsidRDefault="00A91B55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F3970FD" w14:textId="77777777" w:rsidR="00A91B55" w:rsidRDefault="00A91B55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50159C00" w14:textId="585F3A3E" w:rsidR="00601F1C" w:rsidRPr="0006141E" w:rsidRDefault="00601F1C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Tras realizar dicha confirmación se realiza el borrado de la aplicación seleccionada, el sistema nos muestra un mensaje certificando el resultado de la operación</w:t>
      </w:r>
    </w:p>
    <w:p w14:paraId="2946DB82" w14:textId="627DAD1B" w:rsidR="00601F1C" w:rsidRPr="0006141E" w:rsidRDefault="001C6E0D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1C6E0D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4724E95E" wp14:editId="4949D860">
            <wp:extent cx="5677301" cy="319405"/>
            <wp:effectExtent l="0" t="0" r="0" b="4445"/>
            <wp:docPr id="926222094" name="Picture 926222094" descr="C:\Users\carlos.j.raboso\Pictures\ImagenesFIRe\Captura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rlos.j.raboso\Pictures\ImagenesFIRe\Captura1_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46" cy="32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D9B1" w14:textId="77777777" w:rsidR="00601F1C" w:rsidRPr="0006141E" w:rsidRDefault="00601F1C" w:rsidP="00601F1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Tenga cuidado pues esta operación no se puede deshacer.</w:t>
      </w:r>
    </w:p>
    <w:p w14:paraId="5997CC1D" w14:textId="77777777" w:rsidR="00F4761F" w:rsidRDefault="00F4761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br w:type="page"/>
      </w:r>
    </w:p>
    <w:p w14:paraId="110FFD37" w14:textId="7F28EBD6" w:rsidR="0006141E" w:rsidRDefault="003A7CF1" w:rsidP="003A7CF1">
      <w:pPr>
        <w:pStyle w:val="Heading1"/>
        <w:numPr>
          <w:ilvl w:val="0"/>
          <w:numId w:val="2"/>
        </w:numPr>
        <w:rPr>
          <w:rFonts w:eastAsia="Calibri"/>
        </w:rPr>
      </w:pPr>
      <w:r>
        <w:rPr>
          <w:rFonts w:eastAsia="Calibri"/>
        </w:rPr>
        <w:lastRenderedPageBreak/>
        <w:t xml:space="preserve"> </w:t>
      </w:r>
      <w:r w:rsidR="009B5BA8">
        <w:rPr>
          <w:rFonts w:eastAsia="Calibri"/>
        </w:rPr>
        <w:t xml:space="preserve">  </w:t>
      </w:r>
      <w:bookmarkStart w:id="20" w:name="_Toc21449089"/>
      <w:r w:rsidR="00184670">
        <w:rPr>
          <w:rFonts w:eastAsia="Calibri"/>
        </w:rPr>
        <w:t>Administraci</w:t>
      </w:r>
      <w:r w:rsidR="000E2C8C">
        <w:rPr>
          <w:rFonts w:eastAsia="Calibri"/>
        </w:rPr>
        <w:t>ó</w:t>
      </w:r>
      <w:r w:rsidR="00184670">
        <w:rPr>
          <w:rFonts w:eastAsia="Calibri"/>
        </w:rPr>
        <w:t>n de u</w:t>
      </w:r>
      <w:r w:rsidR="00FF24D6">
        <w:rPr>
          <w:rFonts w:eastAsia="Calibri"/>
        </w:rPr>
        <w:t>suarios</w:t>
      </w:r>
      <w:bookmarkEnd w:id="20"/>
    </w:p>
    <w:p w14:paraId="2BE172CB" w14:textId="77777777" w:rsidR="00EF48AA" w:rsidRPr="0006141E" w:rsidRDefault="00EF48AA" w:rsidP="00EF48A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Como podemos observar en la siguiente captura, el sistema nos muestra un listado con todas las aplicaciones instaladas en el sistema.</w:t>
      </w:r>
    </w:p>
    <w:p w14:paraId="25824966" w14:textId="1801460A" w:rsidR="00EF48AA" w:rsidRDefault="00EF48AA" w:rsidP="00EF48AA">
      <w:pPr>
        <w:pStyle w:val="BodyText"/>
        <w:rPr>
          <w:rFonts w:eastAsia="Calibri"/>
        </w:rPr>
      </w:pPr>
      <w:r w:rsidRPr="00EF48AA">
        <w:rPr>
          <w:rFonts w:eastAsia="Calibri"/>
          <w:noProof/>
          <w:lang w:val="en-GB" w:eastAsia="en-GB"/>
        </w:rPr>
        <w:drawing>
          <wp:inline distT="0" distB="0" distL="0" distR="0" wp14:anchorId="6F31B59C" wp14:editId="3403949E">
            <wp:extent cx="5688330" cy="3051552"/>
            <wp:effectExtent l="0" t="0" r="7620" b="0"/>
            <wp:docPr id="926222096" name="Picture 926222096" descr="C:\Users\carlos.j.raboso\Pictures\ImagenesFIRe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rlos.j.raboso\Pictures\ImagenesFIRe\Cap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05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A59C" w14:textId="197E286A" w:rsidR="00EF48AA" w:rsidRDefault="00EF48AA" w:rsidP="00EF48AA">
      <w:pPr>
        <w:pStyle w:val="BodyText"/>
        <w:rPr>
          <w:rFonts w:eastAsia="Calibri"/>
        </w:rPr>
      </w:pPr>
    </w:p>
    <w:p w14:paraId="17E12E05" w14:textId="64095DD4" w:rsidR="00EF48AA" w:rsidRDefault="00EF48AA" w:rsidP="00EF48AA">
      <w:pPr>
        <w:pStyle w:val="BodyText"/>
        <w:rPr>
          <w:rFonts w:eastAsia="Calibri"/>
        </w:rPr>
      </w:pPr>
    </w:p>
    <w:p w14:paraId="6BD68674" w14:textId="6942B89A" w:rsidR="00EF48AA" w:rsidRPr="0006141E" w:rsidRDefault="00EF48AA" w:rsidP="00EF48A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Dicha</w:t>
      </w:r>
      <w:r w:rsidR="00205EB8">
        <w:rPr>
          <w:rFonts w:ascii="Calibri" w:eastAsia="Calibri" w:hAnsi="Calibri"/>
          <w:sz w:val="22"/>
          <w:szCs w:val="22"/>
          <w:lang w:eastAsia="en-US"/>
        </w:rPr>
        <w:t xml:space="preserve"> tabla contendrá el </w:t>
      </w:r>
      <w:proofErr w:type="spellStart"/>
      <w:r w:rsidR="00205EB8">
        <w:rPr>
          <w:rFonts w:ascii="Calibri" w:eastAsia="Calibri" w:hAnsi="Calibri"/>
          <w:sz w:val="22"/>
          <w:szCs w:val="22"/>
          <w:lang w:eastAsia="en-US"/>
        </w:rPr>
        <w:t>login</w:t>
      </w:r>
      <w:proofErr w:type="spellEnd"/>
      <w:r w:rsidR="00205EB8">
        <w:rPr>
          <w:rFonts w:ascii="Calibri" w:eastAsia="Calibri" w:hAnsi="Calibri"/>
          <w:sz w:val="22"/>
          <w:szCs w:val="22"/>
          <w:lang w:eastAsia="en-US"/>
        </w:rPr>
        <w:t>, nombre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</w:t>
      </w:r>
      <w:r w:rsidR="00205EB8">
        <w:rPr>
          <w:rFonts w:ascii="Calibri" w:eastAsia="Calibri" w:hAnsi="Calibri"/>
          <w:sz w:val="22"/>
          <w:szCs w:val="22"/>
          <w:lang w:eastAsia="en-US"/>
        </w:rPr>
        <w:t>apellidos</w:t>
      </w:r>
      <w:r>
        <w:rPr>
          <w:rFonts w:ascii="Calibri" w:eastAsia="Calibri" w:hAnsi="Calibri"/>
          <w:sz w:val="22"/>
          <w:szCs w:val="22"/>
          <w:lang w:eastAsia="en-US"/>
        </w:rPr>
        <w:t>,</w:t>
      </w:r>
      <w:r w:rsidR="00205EB8">
        <w:rPr>
          <w:rFonts w:ascii="Calibri" w:eastAsia="Calibri" w:hAnsi="Calibri"/>
          <w:sz w:val="22"/>
          <w:szCs w:val="22"/>
          <w:lang w:eastAsia="en-US"/>
        </w:rPr>
        <w:t xml:space="preserve"> correo electrónico</w:t>
      </w:r>
      <w:r>
        <w:rPr>
          <w:rFonts w:ascii="Calibri" w:eastAsia="Calibri" w:hAnsi="Calibri"/>
          <w:sz w:val="22"/>
          <w:szCs w:val="22"/>
          <w:lang w:eastAsia="en-US"/>
        </w:rPr>
        <w:t>,</w:t>
      </w:r>
      <w:r w:rsidR="00205EB8">
        <w:rPr>
          <w:rFonts w:ascii="Calibri" w:eastAsia="Calibri" w:hAnsi="Calibri"/>
          <w:sz w:val="22"/>
          <w:szCs w:val="22"/>
          <w:lang w:eastAsia="en-US"/>
        </w:rPr>
        <w:t xml:space="preserve"> teléfono de contacto y rol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. </w:t>
      </w:r>
    </w:p>
    <w:p w14:paraId="1FF10E19" w14:textId="77777777" w:rsidR="00EF48AA" w:rsidRPr="0006141E" w:rsidRDefault="00EF48AA" w:rsidP="00EF48A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Dispondremos de las siguientes acciones:</w:t>
      </w:r>
    </w:p>
    <w:p w14:paraId="7DB69598" w14:textId="65435DCB" w:rsidR="00EF48AA" w:rsidRDefault="00EF48AA" w:rsidP="00EF48AA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Dar de alta nuev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usuarios</w:t>
      </w:r>
      <w:r w:rsidRPr="0006141E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6095D11E" w14:textId="22B3DB34" w:rsidR="00EF48AA" w:rsidRPr="00DD45D5" w:rsidRDefault="007A097D" w:rsidP="00EF48AA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Ver todos los datos del</w:t>
      </w:r>
      <w:r w:rsidR="00EF48AA">
        <w:rPr>
          <w:rFonts w:ascii="Calibri" w:eastAsia="Calibri" w:hAnsi="Calibri"/>
          <w:sz w:val="22"/>
          <w:szCs w:val="22"/>
          <w:lang w:eastAsia="en-US"/>
        </w:rPr>
        <w:t xml:space="preserve"> usuario</w:t>
      </w:r>
      <w:r>
        <w:rPr>
          <w:rFonts w:ascii="Calibri" w:eastAsia="Calibri" w:hAnsi="Calibri"/>
          <w:sz w:val="22"/>
          <w:szCs w:val="22"/>
          <w:lang w:eastAsia="en-US"/>
        </w:rPr>
        <w:t xml:space="preserve"> (incluido la aplicación si el usuario es responsable</w:t>
      </w:r>
      <w:r w:rsidR="00EF48AA">
        <w:rPr>
          <w:rFonts w:ascii="Calibri" w:eastAsia="Calibri" w:hAnsi="Calibri"/>
          <w:sz w:val="22"/>
          <w:szCs w:val="22"/>
          <w:lang w:eastAsia="en-US"/>
        </w:rPr>
        <w:t>)</w:t>
      </w:r>
    </w:p>
    <w:p w14:paraId="6E845120" w14:textId="13EFD28A" w:rsidR="00EF48AA" w:rsidRDefault="00EF48AA" w:rsidP="00EF48AA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Editar </w:t>
      </w:r>
      <w:r w:rsidR="007A097D">
        <w:rPr>
          <w:rFonts w:ascii="Calibri" w:eastAsia="Calibri" w:hAnsi="Calibri"/>
          <w:sz w:val="22"/>
          <w:szCs w:val="22"/>
          <w:lang w:eastAsia="en-US"/>
        </w:rPr>
        <w:t>usuarios</w:t>
      </w:r>
    </w:p>
    <w:p w14:paraId="652921AC" w14:textId="2C0FBBAD" w:rsidR="00EF48AA" w:rsidRPr="0006141E" w:rsidRDefault="00EF48AA" w:rsidP="00EF48AA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Eliminar </w:t>
      </w:r>
      <w:r w:rsidR="007A097D">
        <w:rPr>
          <w:rFonts w:ascii="Calibri" w:eastAsia="Calibri" w:hAnsi="Calibri"/>
          <w:sz w:val="22"/>
          <w:szCs w:val="22"/>
          <w:lang w:eastAsia="en-US"/>
        </w:rPr>
        <w:t>usuarios</w:t>
      </w:r>
      <w:r w:rsidRPr="0006141E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75FDB6CC" w14:textId="5346085D" w:rsidR="00EF48AA" w:rsidRDefault="00EF48AA" w:rsidP="00EF48AA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br w:type="page"/>
      </w:r>
    </w:p>
    <w:p w14:paraId="40BBCC4D" w14:textId="4DAFE9BE" w:rsidR="00E360D7" w:rsidRDefault="00E360D7" w:rsidP="00E360D7">
      <w:pPr>
        <w:pStyle w:val="Heading1"/>
        <w:rPr>
          <w:rFonts w:eastAsia="Calibri"/>
          <w:lang w:eastAsia="en-US"/>
        </w:rPr>
      </w:pPr>
      <w:bookmarkStart w:id="21" w:name="_Toc21449090"/>
      <w:r>
        <w:rPr>
          <w:rFonts w:eastAsia="Calibri"/>
          <w:lang w:eastAsia="en-US"/>
        </w:rPr>
        <w:lastRenderedPageBreak/>
        <w:t>4.1</w:t>
      </w:r>
      <w:r w:rsidR="006B12F2">
        <w:rPr>
          <w:rFonts w:eastAsia="Calibri"/>
          <w:lang w:eastAsia="en-US"/>
        </w:rPr>
        <w:t>.</w:t>
      </w:r>
      <w:r>
        <w:rPr>
          <w:rFonts w:eastAsia="Calibri"/>
          <w:lang w:eastAsia="en-US"/>
        </w:rPr>
        <w:t xml:space="preserve"> </w:t>
      </w:r>
      <w:r w:rsidR="003A7CF1">
        <w:rPr>
          <w:rFonts w:eastAsia="Calibri"/>
          <w:lang w:eastAsia="en-US"/>
        </w:rPr>
        <w:t xml:space="preserve">  </w:t>
      </w:r>
      <w:r w:rsidR="007557A8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Alta de un nuevo usuario</w:t>
      </w:r>
      <w:bookmarkEnd w:id="21"/>
    </w:p>
    <w:p w14:paraId="1AB8B66C" w14:textId="3702AD5F" w:rsidR="00E360D7" w:rsidRPr="0006141E" w:rsidRDefault="00E360D7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Si deseamos dar de alta un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nuev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</w:t>
      </w:r>
      <w:r>
        <w:rPr>
          <w:rFonts w:ascii="Calibri" w:eastAsia="Calibri" w:hAnsi="Calibri"/>
          <w:sz w:val="22"/>
          <w:szCs w:val="22"/>
          <w:lang w:eastAsia="en-US"/>
        </w:rPr>
        <w:t>usuario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debemos pulsar el botón “Alta de </w:t>
      </w:r>
      <w:r>
        <w:rPr>
          <w:rFonts w:ascii="Calibri" w:eastAsia="Calibri" w:hAnsi="Calibri"/>
          <w:sz w:val="22"/>
          <w:szCs w:val="22"/>
          <w:lang w:eastAsia="en-US"/>
        </w:rPr>
        <w:t>usuario</w:t>
      </w:r>
      <w:r w:rsidRPr="0006141E">
        <w:rPr>
          <w:rFonts w:ascii="Calibri" w:eastAsia="Calibri" w:hAnsi="Calibri"/>
          <w:sz w:val="22"/>
          <w:szCs w:val="22"/>
          <w:lang w:eastAsia="en-US"/>
        </w:rPr>
        <w:t>” del menú superior de la página.</w:t>
      </w:r>
    </w:p>
    <w:p w14:paraId="3B3B11DF" w14:textId="161522EB" w:rsidR="00E360D7" w:rsidRDefault="00E360D7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A continuación, se nos mostrará un formulario similar al de la siguiente imagen.</w:t>
      </w:r>
    </w:p>
    <w:p w14:paraId="43E95A6D" w14:textId="77777777" w:rsidR="00745EAF" w:rsidRDefault="00745EAF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05DBBE0C" w14:textId="1D626602" w:rsidR="00E360D7" w:rsidRDefault="00E360D7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E360D7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3F863C58" wp14:editId="38DF2EB8">
            <wp:extent cx="5688330" cy="2407184"/>
            <wp:effectExtent l="0" t="0" r="7620" b="0"/>
            <wp:docPr id="926222097" name="Picture 926222097" descr="C:\Users\carlos.j.raboso\Pictures\ImagenesFIRe\Captura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.j.raboso\Pictures\ImagenesFIRe\Captura2_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40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61A" w14:textId="71F6D543" w:rsidR="00745EAF" w:rsidRDefault="00745EAF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560567D" w14:textId="60E42F7E" w:rsidR="00745EAF" w:rsidRDefault="00745EAF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CFECC24" w14:textId="77777777" w:rsidR="00745EAF" w:rsidRPr="0006141E" w:rsidRDefault="00745EAF" w:rsidP="00E360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D2464F3" w14:textId="77777777" w:rsidR="00E360D7" w:rsidRPr="00E360D7" w:rsidRDefault="00E360D7" w:rsidP="00E360D7">
      <w:pPr>
        <w:pStyle w:val="BodyText"/>
        <w:rPr>
          <w:rFonts w:eastAsia="Calibri"/>
          <w:lang w:eastAsia="en-US"/>
        </w:rPr>
      </w:pPr>
    </w:p>
    <w:p w14:paraId="1A28B1B0" w14:textId="7040E955" w:rsidR="00E360D7" w:rsidRDefault="00E360D7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Deberemos rellenar los datos del formulario y pulsar el botón “</w:t>
      </w:r>
      <w:r>
        <w:rPr>
          <w:rFonts w:ascii="Calibri" w:eastAsia="Calibri" w:hAnsi="Calibri"/>
          <w:sz w:val="22"/>
          <w:szCs w:val="22"/>
          <w:lang w:eastAsia="en-US"/>
        </w:rPr>
        <w:t>Alta de usuario</w:t>
      </w:r>
      <w:r w:rsidRPr="0006141E">
        <w:rPr>
          <w:rFonts w:ascii="Calibri" w:eastAsia="Calibri" w:hAnsi="Calibri"/>
          <w:sz w:val="22"/>
          <w:szCs w:val="22"/>
          <w:lang w:eastAsia="en-US"/>
        </w:rPr>
        <w:t>”</w:t>
      </w:r>
      <w:r>
        <w:rPr>
          <w:rFonts w:ascii="Calibri" w:eastAsia="Calibri" w:hAnsi="Calibri"/>
          <w:sz w:val="22"/>
          <w:szCs w:val="22"/>
          <w:lang w:eastAsia="en-US"/>
        </w:rPr>
        <w:t xml:space="preserve"> y asignar uno de los roles</w:t>
      </w:r>
      <w:r w:rsidRPr="0006141E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05445340" w14:textId="57D9B9EE" w:rsidR="00E360D7" w:rsidRDefault="00E360D7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E360D7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2FC8EA67" wp14:editId="41179A9B">
            <wp:extent cx="2921000" cy="1082040"/>
            <wp:effectExtent l="0" t="0" r="0" b="3810"/>
            <wp:docPr id="926222098" name="Picture 926222098" descr="C:\Users\carlos.j.raboso\Pictures\ImagenesFIRe\Captura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arlos.j.raboso\Pictures\ImagenesFIRe\CapturaRo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C789" w14:textId="34F59D90" w:rsidR="00745EAF" w:rsidRDefault="00745EAF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4DAA725B" w14:textId="1898CE60" w:rsidR="00745EAF" w:rsidRDefault="00745EAF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931FC9C" w14:textId="105C292A" w:rsidR="00745EAF" w:rsidRDefault="00745EAF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AA3E382" w14:textId="1ACE17A6" w:rsidR="00745EAF" w:rsidRDefault="00745EAF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6A9B8F2" w14:textId="48712010" w:rsidR="00E360D7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Es opcional poner</w:t>
      </w:r>
      <w:r w:rsidR="00E360D7">
        <w:rPr>
          <w:rFonts w:ascii="Calibri" w:eastAsia="Calibri" w:hAnsi="Calibri"/>
          <w:sz w:val="22"/>
          <w:szCs w:val="22"/>
          <w:lang w:eastAsia="en-US"/>
        </w:rPr>
        <w:t xml:space="preserve"> cómo </w:t>
      </w:r>
      <w:proofErr w:type="spellStart"/>
      <w:r w:rsidR="00E360D7">
        <w:rPr>
          <w:rFonts w:ascii="Calibri" w:eastAsia="Calibri" w:hAnsi="Calibri"/>
          <w:sz w:val="22"/>
          <w:szCs w:val="22"/>
          <w:lang w:eastAsia="en-US"/>
        </w:rPr>
        <w:t>login</w:t>
      </w:r>
      <w:proofErr w:type="spellEnd"/>
      <w:r w:rsidR="00E360D7">
        <w:rPr>
          <w:rFonts w:ascii="Calibri" w:eastAsia="Calibri" w:hAnsi="Calibri"/>
          <w:sz w:val="22"/>
          <w:szCs w:val="22"/>
          <w:lang w:eastAsia="en-US"/>
        </w:rPr>
        <w:t xml:space="preserve"> el DNI del usuario</w:t>
      </w:r>
      <w:r>
        <w:rPr>
          <w:rFonts w:ascii="Calibri" w:eastAsia="Calibri" w:hAnsi="Calibri"/>
          <w:sz w:val="22"/>
          <w:szCs w:val="22"/>
          <w:lang w:eastAsia="en-US"/>
        </w:rPr>
        <w:t xml:space="preserve"> y se mostrara una imagen a la vez que se va escribiendo si el DNI es incorrecto o valido.</w:t>
      </w:r>
    </w:p>
    <w:p w14:paraId="673A1B36" w14:textId="200AE873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67766B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04E5FE7F" wp14:editId="09DC0A64">
            <wp:extent cx="5688330" cy="439838"/>
            <wp:effectExtent l="0" t="0" r="0" b="0"/>
            <wp:docPr id="926222100" name="Picture 926222100" descr="C:\Users\carlos.j.raboso\Pictures\ImagenesFIRe\Captura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.j.raboso\Pictures\ImagenesFIRe\Captura2_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3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34DB" w14:textId="3338BB5E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67766B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7A0EB652" wp14:editId="01994185">
            <wp:extent cx="5688330" cy="446806"/>
            <wp:effectExtent l="0" t="0" r="0" b="0"/>
            <wp:docPr id="926222101" name="Picture 926222101" descr="C:\Users\carlos.j.raboso\Pictures\ImagenesFIRe\Captura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rlos.j.raboso\Pictures\ImagenesFIRe\Captura2_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46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E343" w14:textId="3F81D164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24ABB86" w14:textId="77777777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A75338F" w14:textId="77777777" w:rsidR="00745EAF" w:rsidRDefault="00745EAF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6D20CE23" w14:textId="167F9FCE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En caso de equivocación en algún numero o letra del DNI nos mostrara un mensaje de aviso como el de la </w:t>
      </w:r>
      <w:r w:rsidR="000C2A96">
        <w:rPr>
          <w:rFonts w:ascii="Calibri" w:eastAsia="Calibri" w:hAnsi="Calibri"/>
          <w:sz w:val="22"/>
          <w:szCs w:val="22"/>
          <w:lang w:eastAsia="en-US"/>
        </w:rPr>
        <w:t>imagen,</w:t>
      </w:r>
      <w:r>
        <w:rPr>
          <w:rFonts w:ascii="Calibri" w:eastAsia="Calibri" w:hAnsi="Calibri"/>
          <w:sz w:val="22"/>
          <w:szCs w:val="22"/>
          <w:lang w:eastAsia="en-US"/>
        </w:rPr>
        <w:t xml:space="preserve"> aunque no es obligatorio asignar un DNI.</w:t>
      </w:r>
    </w:p>
    <w:p w14:paraId="39225AA2" w14:textId="77777777" w:rsidR="00745EAF" w:rsidRDefault="00745EAF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6EFBAAA9" w14:textId="3F660197" w:rsidR="0067766B" w:rsidRDefault="0067766B" w:rsidP="0067766B">
      <w:pPr>
        <w:spacing w:after="200" w:line="276" w:lineRule="auto"/>
        <w:ind w:left="708" w:firstLine="708"/>
        <w:rPr>
          <w:rFonts w:ascii="Calibri" w:eastAsia="Calibri" w:hAnsi="Calibri"/>
          <w:sz w:val="22"/>
          <w:szCs w:val="22"/>
          <w:lang w:eastAsia="en-US"/>
        </w:rPr>
      </w:pPr>
      <w:r w:rsidRPr="0067766B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2AFD0751" wp14:editId="01F854A8">
            <wp:extent cx="3164840" cy="1325239"/>
            <wp:effectExtent l="0" t="0" r="0" b="8890"/>
            <wp:docPr id="926222102" name="Picture 926222102" descr="C:\Users\carlos.j.raboso\Pictures\ImagenesFIRe\Captura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arlos.j.raboso\Pictures\ImagenesFIRe\Captura2_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993" cy="13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337" w14:textId="77777777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26356835" w14:textId="6145A5B7" w:rsidR="00E360D7" w:rsidRDefault="00E360D7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Podremos volver a la página anterior pulsando el botón “Volver”.</w:t>
      </w:r>
    </w:p>
    <w:p w14:paraId="6F2F3A55" w14:textId="77777777" w:rsidR="002F4414" w:rsidRDefault="002F4414" w:rsidP="002F4414">
      <w:pPr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47F35631" w14:textId="77777777" w:rsidR="002F4414" w:rsidRPr="002F4414" w:rsidRDefault="002F4414" w:rsidP="00E360D7">
      <w:pPr>
        <w:spacing w:after="200" w:line="276" w:lineRule="auto"/>
        <w:rPr>
          <w:rFonts w:ascii="Calibri" w:eastAsia="Calibri" w:hAnsi="Calibri"/>
          <w:sz w:val="22"/>
          <w:szCs w:val="22"/>
          <w:lang w:val="es-ES" w:eastAsia="en-US"/>
        </w:rPr>
      </w:pPr>
    </w:p>
    <w:p w14:paraId="0B6A62B7" w14:textId="27B7E640" w:rsidR="002F4414" w:rsidRDefault="002F4414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2F4414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0A97D65F" wp14:editId="1A0E937A">
            <wp:extent cx="5688330" cy="257402"/>
            <wp:effectExtent l="0" t="0" r="0" b="9525"/>
            <wp:docPr id="926222110" name="Picture 926222110" descr="C:\Users\carlos.j.raboso\Pictures\ImagenesFIRe\Captura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arlos.j.raboso\Pictures\ImagenesFIRe\Captura2_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4BFE" w14:textId="13C0C937" w:rsidR="0067766B" w:rsidRDefault="0067766B" w:rsidP="00E360D7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65F3EC30" w14:textId="09B95F28" w:rsidR="0067766B" w:rsidRDefault="0067766B" w:rsidP="0067766B">
      <w:pPr>
        <w:pStyle w:val="Heading1"/>
        <w:rPr>
          <w:rFonts w:eastAsia="Calibri"/>
          <w:lang w:eastAsia="en-US"/>
        </w:rPr>
      </w:pPr>
      <w:bookmarkStart w:id="22" w:name="_Toc21449091"/>
      <w:r>
        <w:rPr>
          <w:rFonts w:eastAsia="Calibri"/>
          <w:lang w:eastAsia="en-US"/>
        </w:rPr>
        <w:lastRenderedPageBreak/>
        <w:t>4.2</w:t>
      </w:r>
      <w:r w:rsidR="006B12F2">
        <w:rPr>
          <w:rFonts w:eastAsia="Calibri"/>
          <w:lang w:eastAsia="en-US"/>
        </w:rPr>
        <w:t>.</w:t>
      </w:r>
      <w:r>
        <w:rPr>
          <w:rFonts w:eastAsia="Calibri"/>
          <w:lang w:eastAsia="en-US"/>
        </w:rPr>
        <w:t xml:space="preserve"> </w:t>
      </w:r>
      <w:r w:rsidR="003A7CF1">
        <w:rPr>
          <w:rFonts w:eastAsia="Calibri"/>
          <w:lang w:eastAsia="en-US"/>
        </w:rPr>
        <w:t xml:space="preserve">  </w:t>
      </w:r>
      <w:r w:rsidR="007557A8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Ver todos los datos de un usuario</w:t>
      </w:r>
      <w:bookmarkEnd w:id="22"/>
    </w:p>
    <w:p w14:paraId="6B3B9B2D" w14:textId="77777777" w:rsidR="00745EAF" w:rsidRDefault="00745EAF" w:rsidP="000F4E50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43C20983" w14:textId="2E1B5FEC" w:rsidR="000F4E50" w:rsidRDefault="000F4E50" w:rsidP="000F4E50">
      <w:pPr>
        <w:pStyle w:val="BodyText"/>
        <w:rPr>
          <w:rFonts w:asciiTheme="minorHAnsi" w:eastAsia="Calibri" w:hAnsiTheme="minorHAnsi"/>
          <w:sz w:val="22"/>
          <w:lang w:eastAsia="en-US"/>
        </w:rPr>
      </w:pPr>
      <w:r>
        <w:rPr>
          <w:rFonts w:asciiTheme="minorHAnsi" w:eastAsia="Calibri" w:hAnsiTheme="minorHAnsi"/>
          <w:sz w:val="22"/>
          <w:lang w:eastAsia="en-US"/>
        </w:rPr>
        <w:t xml:space="preserve">Si pulsamos en el botón ver </w:t>
      </w:r>
      <w:r w:rsidRPr="0035195F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3996C6DF" wp14:editId="68581DCB">
            <wp:extent cx="406400" cy="228600"/>
            <wp:effectExtent l="0" t="0" r="0" b="0"/>
            <wp:docPr id="926222104" name="Picture 926222104" descr="C:\Users\carlos.j.raboso\Pictures\ImagenesFIRe\Captura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.j.raboso\Pictures\ImagenesFIRe\CapturaOj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Calibri" w:hAnsiTheme="minorHAnsi"/>
          <w:sz w:val="22"/>
          <w:lang w:eastAsia="en-US"/>
        </w:rPr>
        <w:t xml:space="preserve"> en la columna acciones podremos ver todos los campos de la aplicación. Se mostrará una ventana análoga a la de alta de nuevo usuario, pero de solo lectura mostrando la aplicación de la que es responsable.</w:t>
      </w:r>
    </w:p>
    <w:p w14:paraId="026E653A" w14:textId="2B3CA5AF" w:rsidR="00745EAF" w:rsidRDefault="00745EAF" w:rsidP="000F4E50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50ACFD98" w14:textId="57A35842" w:rsidR="00745EAF" w:rsidRDefault="00745EAF" w:rsidP="000F4E50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307DCE65" w14:textId="77777777" w:rsidR="00745EAF" w:rsidRDefault="00745EAF" w:rsidP="000F4E50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62E8B9D4" w14:textId="77777777" w:rsidR="00745EAF" w:rsidRDefault="00745EAF" w:rsidP="000F4E50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0261DDDA" w14:textId="77777777" w:rsidR="000F4E50" w:rsidRPr="000F4E50" w:rsidRDefault="000F4E50" w:rsidP="000F4E50">
      <w:pPr>
        <w:pStyle w:val="BodyText"/>
        <w:rPr>
          <w:rFonts w:eastAsia="Calibri"/>
          <w:lang w:eastAsia="en-US"/>
        </w:rPr>
      </w:pPr>
    </w:p>
    <w:p w14:paraId="422B5297" w14:textId="5C402260" w:rsidR="008D2167" w:rsidRDefault="0067766B" w:rsidP="00EF48AA">
      <w:pPr>
        <w:pStyle w:val="BodyText"/>
        <w:rPr>
          <w:rFonts w:eastAsia="Calibri"/>
          <w:lang w:eastAsia="en-US"/>
        </w:rPr>
      </w:pPr>
      <w:r w:rsidRPr="0067766B">
        <w:rPr>
          <w:rFonts w:eastAsia="Calibri"/>
          <w:noProof/>
          <w:lang w:val="en-GB" w:eastAsia="en-GB"/>
        </w:rPr>
        <w:drawing>
          <wp:inline distT="0" distB="0" distL="0" distR="0" wp14:anchorId="62C07551" wp14:editId="41BEF813">
            <wp:extent cx="5688330" cy="2418756"/>
            <wp:effectExtent l="0" t="0" r="7620" b="635"/>
            <wp:docPr id="926222103" name="Picture 926222103" descr="C:\Users\carlos.j.raboso\Pictures\ImagenesFIRe\Captura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arlos.j.raboso\Pictures\ImagenesFIRe\Captura2_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41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9212" w14:textId="490D8BFD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27C03903" w14:textId="3748D671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00576C72" w14:textId="03F4BE42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5F33918A" w14:textId="2CE35C99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296423FD" w14:textId="617229A0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7ACAD575" w14:textId="4F0CE2E9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3C69EF7E" w14:textId="02EA3C4F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6F184563" w14:textId="673D4C66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35A8C0FE" w14:textId="4316B40B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5905E28F" w14:textId="263EC15D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508CD2FE" w14:textId="23DBE2E3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459BE413" w14:textId="22252FF2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07AD254B" w14:textId="202ECE9F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3EB9610F" w14:textId="0926C397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2F2A2929" w14:textId="77777777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7A01E31A" w14:textId="258BC190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7D8D7F9C" w14:textId="69D4D78B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255DE7D5" w14:textId="77777777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66E8006B" w14:textId="77777777" w:rsidR="00745EAF" w:rsidRDefault="00745EAF" w:rsidP="00EF48AA">
      <w:pPr>
        <w:pStyle w:val="BodyText"/>
        <w:rPr>
          <w:rFonts w:eastAsia="Calibri"/>
          <w:lang w:eastAsia="en-US"/>
        </w:rPr>
      </w:pPr>
    </w:p>
    <w:p w14:paraId="0EFBFAD6" w14:textId="79ABBFDD" w:rsidR="008D2167" w:rsidRDefault="008D2167" w:rsidP="008D2167">
      <w:pPr>
        <w:pStyle w:val="Heading1"/>
        <w:rPr>
          <w:rFonts w:eastAsia="Calibri"/>
        </w:rPr>
      </w:pPr>
      <w:bookmarkStart w:id="23" w:name="_Toc21449092"/>
      <w:r>
        <w:rPr>
          <w:rFonts w:eastAsia="Calibri"/>
        </w:rPr>
        <w:lastRenderedPageBreak/>
        <w:t>4.3</w:t>
      </w:r>
      <w:r w:rsidR="006B12F2">
        <w:rPr>
          <w:rFonts w:eastAsia="Calibri"/>
        </w:rPr>
        <w:t>.</w:t>
      </w:r>
      <w:r>
        <w:rPr>
          <w:rFonts w:eastAsia="Calibri"/>
        </w:rPr>
        <w:t xml:space="preserve"> </w:t>
      </w:r>
      <w:r w:rsidR="003A7CF1">
        <w:rPr>
          <w:rFonts w:eastAsia="Calibri"/>
        </w:rPr>
        <w:t xml:space="preserve">  </w:t>
      </w:r>
      <w:r w:rsidR="007557A8">
        <w:rPr>
          <w:rFonts w:eastAsia="Calibri"/>
        </w:rPr>
        <w:t xml:space="preserve"> </w:t>
      </w:r>
      <w:r>
        <w:rPr>
          <w:rFonts w:eastAsia="Calibri"/>
        </w:rPr>
        <w:t>Editar usuario</w:t>
      </w:r>
      <w:bookmarkEnd w:id="23"/>
    </w:p>
    <w:p w14:paraId="41E21A3C" w14:textId="0C2A9ADB" w:rsidR="00C03DA8" w:rsidRDefault="00C03DA8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Si se desea </w:t>
      </w:r>
      <w:r>
        <w:rPr>
          <w:rFonts w:ascii="Calibri" w:eastAsia="Calibri" w:hAnsi="Calibri"/>
          <w:sz w:val="22"/>
          <w:szCs w:val="22"/>
          <w:lang w:eastAsia="en-US"/>
        </w:rPr>
        <w:t>editar los datos de algún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 </w:t>
      </w:r>
      <w:r>
        <w:rPr>
          <w:rFonts w:ascii="Calibri" w:eastAsia="Calibri" w:hAnsi="Calibri"/>
          <w:sz w:val="22"/>
          <w:szCs w:val="22"/>
          <w:lang w:eastAsia="en-US"/>
        </w:rPr>
        <w:t>usuario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 ins</w:t>
      </w:r>
      <w:r>
        <w:rPr>
          <w:rFonts w:ascii="Calibri" w:eastAsia="Calibri" w:hAnsi="Calibri"/>
          <w:sz w:val="22"/>
          <w:szCs w:val="22"/>
          <w:lang w:eastAsia="en-US"/>
        </w:rPr>
        <w:t xml:space="preserve">talado, habrá que pulsar el botón editar </w:t>
      </w:r>
      <w:r w:rsidRPr="00CA60EA">
        <w:rPr>
          <w:noProof/>
          <w:lang w:eastAsia="en-US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4D6C2365" wp14:editId="4896C92F">
            <wp:extent cx="310551" cy="294626"/>
            <wp:effectExtent l="0" t="0" r="0" b="0"/>
            <wp:docPr id="92622210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02" cy="2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1A154F68" w14:textId="2BBEAEB0" w:rsidR="00C03DA8" w:rsidRDefault="00C03DA8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Se mostrará una ven</w:t>
      </w:r>
      <w:r w:rsidR="00C745A7">
        <w:rPr>
          <w:rFonts w:ascii="Calibri" w:eastAsia="Calibri" w:hAnsi="Calibri"/>
          <w:sz w:val="22"/>
          <w:szCs w:val="22"/>
          <w:lang w:eastAsia="en-US"/>
        </w:rPr>
        <w:t xml:space="preserve">tana con todos los campos del usuario </w:t>
      </w:r>
      <w:r>
        <w:rPr>
          <w:rFonts w:ascii="Calibri" w:eastAsia="Calibri" w:hAnsi="Calibri"/>
          <w:sz w:val="22"/>
          <w:szCs w:val="22"/>
          <w:lang w:eastAsia="en-US"/>
        </w:rPr>
        <w:t>editables.</w:t>
      </w:r>
    </w:p>
    <w:p w14:paraId="3E9419EE" w14:textId="0EFE62D5" w:rsidR="00C03DA8" w:rsidRDefault="00C03DA8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Una vez realizada la edición, se debe pulsar sobre el botón “Guardar cambios”.</w:t>
      </w:r>
    </w:p>
    <w:p w14:paraId="502244C5" w14:textId="0634D87A" w:rsidR="00C745A7" w:rsidRDefault="00C745A7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745A7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43E40264" wp14:editId="5C08A443">
            <wp:extent cx="5688330" cy="2271433"/>
            <wp:effectExtent l="0" t="0" r="7620" b="0"/>
            <wp:docPr id="926222109" name="Picture 926222109" descr="C:\Users\carlos.j.raboso\Pictures\ImagenesFIRe\Captura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arlos.j.raboso\Pictures\ImagenesFIRe\Captura2_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7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5C73B" w14:textId="3506387B" w:rsidR="00C745A7" w:rsidRDefault="00C745A7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AB1A5C4" w14:textId="4FE56422" w:rsidR="00C745A7" w:rsidRDefault="00C745A7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E3F5600" w14:textId="77777777" w:rsidR="00C745A7" w:rsidRDefault="00C745A7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68A724B" w14:textId="77777777" w:rsidR="00C745A7" w:rsidRDefault="00C745A7" w:rsidP="00C745A7">
      <w:pPr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162B77F1" w14:textId="77777777" w:rsidR="00C745A7" w:rsidRDefault="00C745A7" w:rsidP="00C03DA8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9126A85" w14:textId="5BA2AAD8" w:rsidR="00C03DA8" w:rsidRPr="00C03DA8" w:rsidRDefault="00C745A7" w:rsidP="00C03DA8">
      <w:pPr>
        <w:pStyle w:val="BodyText"/>
        <w:rPr>
          <w:rFonts w:eastAsia="Calibri"/>
        </w:rPr>
      </w:pPr>
      <w:r w:rsidRPr="00C745A7">
        <w:rPr>
          <w:rFonts w:eastAsia="Calibri"/>
          <w:noProof/>
          <w:lang w:val="en-GB" w:eastAsia="en-GB"/>
        </w:rPr>
        <w:drawing>
          <wp:inline distT="0" distB="0" distL="0" distR="0" wp14:anchorId="36305E0B" wp14:editId="5CCFDB1A">
            <wp:extent cx="5688330" cy="210116"/>
            <wp:effectExtent l="0" t="0" r="0" b="0"/>
            <wp:docPr id="926222108" name="Picture 926222108" descr="C:\Users\carlos.j.raboso\Pictures\ImagenesFIRe\Captura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.j.raboso\Pictures\ImagenesFIRe\Captura2_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1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3C3C" w14:textId="77777777" w:rsidR="008D2167" w:rsidRPr="008D2167" w:rsidRDefault="008D2167" w:rsidP="008D2167">
      <w:pPr>
        <w:pStyle w:val="BodyText"/>
        <w:rPr>
          <w:rFonts w:eastAsia="Calibri"/>
        </w:rPr>
      </w:pPr>
    </w:p>
    <w:p w14:paraId="079FCEAE" w14:textId="30F96FBD" w:rsidR="00EF48AA" w:rsidRDefault="00EF48AA" w:rsidP="00EF48AA">
      <w:pPr>
        <w:pStyle w:val="BodyText"/>
        <w:rPr>
          <w:rFonts w:eastAsia="Calibri"/>
        </w:rPr>
      </w:pPr>
    </w:p>
    <w:p w14:paraId="6C407827" w14:textId="5D9074D0" w:rsidR="00C745A7" w:rsidRDefault="00C745A7" w:rsidP="00EF48AA">
      <w:pPr>
        <w:pStyle w:val="BodyText"/>
        <w:rPr>
          <w:rFonts w:eastAsia="Calibri"/>
        </w:rPr>
      </w:pPr>
    </w:p>
    <w:p w14:paraId="09DE4654" w14:textId="6FBA345C" w:rsidR="00C745A7" w:rsidRDefault="00C745A7" w:rsidP="00EF48AA">
      <w:pPr>
        <w:pStyle w:val="BodyText"/>
        <w:rPr>
          <w:rFonts w:eastAsia="Calibri"/>
        </w:rPr>
      </w:pPr>
    </w:p>
    <w:p w14:paraId="5577AA07" w14:textId="7899193B" w:rsidR="00C745A7" w:rsidRDefault="00C745A7" w:rsidP="00EF48AA">
      <w:pPr>
        <w:pStyle w:val="BodyText"/>
        <w:rPr>
          <w:rFonts w:eastAsia="Calibri"/>
        </w:rPr>
      </w:pPr>
    </w:p>
    <w:p w14:paraId="2469D5C9" w14:textId="264C063A" w:rsidR="00C745A7" w:rsidRDefault="00C745A7" w:rsidP="00EF48AA">
      <w:pPr>
        <w:pStyle w:val="BodyText"/>
        <w:rPr>
          <w:rFonts w:eastAsia="Calibri"/>
        </w:rPr>
      </w:pPr>
    </w:p>
    <w:p w14:paraId="4D9793D2" w14:textId="3C46D596" w:rsidR="00C745A7" w:rsidRDefault="00C745A7" w:rsidP="00EF48AA">
      <w:pPr>
        <w:pStyle w:val="BodyText"/>
        <w:rPr>
          <w:rFonts w:eastAsia="Calibri"/>
        </w:rPr>
      </w:pPr>
    </w:p>
    <w:p w14:paraId="77558542" w14:textId="779397F9" w:rsidR="00184670" w:rsidRDefault="00184670" w:rsidP="00EF48AA">
      <w:pPr>
        <w:pStyle w:val="Heading1"/>
        <w:rPr>
          <w:lang w:val="es-ES"/>
        </w:rPr>
      </w:pPr>
      <w:bookmarkStart w:id="24" w:name="_Toc21449093"/>
      <w:r>
        <w:rPr>
          <w:lang w:val="es-ES"/>
        </w:rPr>
        <w:lastRenderedPageBreak/>
        <w:t>4.4</w:t>
      </w:r>
      <w:r w:rsidR="006B12F2">
        <w:rPr>
          <w:lang w:val="es-ES"/>
        </w:rPr>
        <w:t>.</w:t>
      </w:r>
      <w:r>
        <w:rPr>
          <w:lang w:val="es-ES"/>
        </w:rPr>
        <w:t xml:space="preserve"> </w:t>
      </w:r>
      <w:r w:rsidR="00E10D1F">
        <w:rPr>
          <w:lang w:val="es-ES"/>
        </w:rPr>
        <w:t xml:space="preserve"> </w:t>
      </w:r>
      <w:r w:rsidR="00871766">
        <w:rPr>
          <w:lang w:val="es-ES"/>
        </w:rPr>
        <w:t xml:space="preserve"> </w:t>
      </w:r>
      <w:r w:rsidR="00E10D1F">
        <w:rPr>
          <w:lang w:val="es-ES"/>
        </w:rPr>
        <w:t xml:space="preserve"> </w:t>
      </w:r>
      <w:r>
        <w:rPr>
          <w:lang w:val="es-ES"/>
        </w:rPr>
        <w:t>Eliminar usuario</w:t>
      </w:r>
      <w:bookmarkEnd w:id="24"/>
    </w:p>
    <w:p w14:paraId="4B056FBB" w14:textId="3E9868DD" w:rsidR="00184670" w:rsidRPr="0006141E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Si se desea eliminar alguno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de l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usuarios instalado</w:t>
      </w:r>
      <w:r w:rsidRPr="0006141E">
        <w:rPr>
          <w:rFonts w:ascii="Calibri" w:eastAsia="Calibri" w:hAnsi="Calibri"/>
          <w:sz w:val="22"/>
          <w:szCs w:val="22"/>
          <w:lang w:eastAsia="en-US"/>
        </w:rPr>
        <w:t>s, habrá que pulsar en el icono con forma de papelera</w:t>
      </w:r>
      <w:r>
        <w:rPr>
          <w:noProof/>
          <w:lang w:val="en-GB" w:eastAsia="en-GB"/>
        </w:rPr>
        <w:drawing>
          <wp:inline distT="0" distB="0" distL="0" distR="0" wp14:anchorId="45602716" wp14:editId="14C83FE6">
            <wp:extent cx="400050" cy="323850"/>
            <wp:effectExtent l="0" t="0" r="0" b="0"/>
            <wp:docPr id="92622211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2A9C3313" w14:textId="6B8765E1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El Sistema solicitará una confirmación mediante una ventana de advertencia.</w:t>
      </w:r>
    </w:p>
    <w:p w14:paraId="445C516A" w14:textId="0B5F81B9" w:rsidR="00133130" w:rsidRDefault="0013313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A004902" w14:textId="77777777" w:rsidR="00133130" w:rsidRDefault="0013313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1C65DAE" w14:textId="79B095DC" w:rsidR="00184670" w:rsidRDefault="00184670" w:rsidP="00184670">
      <w:pPr>
        <w:spacing w:after="200" w:line="276" w:lineRule="auto"/>
        <w:ind w:firstLine="708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184670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719A6DA1" wp14:editId="3BE1CF61">
            <wp:extent cx="4445000" cy="1264920"/>
            <wp:effectExtent l="0" t="0" r="0" b="0"/>
            <wp:docPr id="926222113" name="Picture 926222113" descr="C:\Users\carlos.j.raboso\Pictures\ImagenesFIRe\Captura2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arlos.j.raboso\Pictures\ImagenesFIRe\Captura2_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0592" w14:textId="0EEA2AC8" w:rsidR="00184670" w:rsidRDefault="00184670" w:rsidP="00184670">
      <w:pPr>
        <w:spacing w:after="200" w:line="276" w:lineRule="auto"/>
        <w:ind w:firstLine="708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877FE17" w14:textId="131D70CE" w:rsidR="00184670" w:rsidRDefault="00184670" w:rsidP="00184670">
      <w:pPr>
        <w:spacing w:after="200" w:line="276" w:lineRule="auto"/>
        <w:ind w:firstLine="708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B7D5AE3" w14:textId="77777777" w:rsidR="00871766" w:rsidRDefault="00871766" w:rsidP="00184670">
      <w:pPr>
        <w:spacing w:after="200" w:line="276" w:lineRule="auto"/>
        <w:ind w:firstLine="708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4E0CF41" w14:textId="29EA79A5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En el caso de que el usuario tenga aplicaciones asociadas se mostrara un mensaje de error como el que se muestra en la imagen</w:t>
      </w:r>
    </w:p>
    <w:p w14:paraId="234988B5" w14:textId="74F303C2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184670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5E9BA65B" wp14:editId="76814ED3">
            <wp:extent cx="5688330" cy="264398"/>
            <wp:effectExtent l="0" t="0" r="0" b="2540"/>
            <wp:docPr id="926222114" name="Picture 926222114" descr="C:\Users\carlos.j.raboso\Pictures\ImagenesFIRe\Captura2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arlos.j.raboso\Pictures\ImagenesFIRe\Captura2_1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40DF5" w14:textId="40DEC040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C8220E8" w14:textId="790E0920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A811673" w14:textId="77777777" w:rsidR="00871766" w:rsidRDefault="00871766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E61196B" w14:textId="7612A9A8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Si el usuario no tiene asociadas aplicaciones, si se podrá eliminar mostrando el siguiente mensaje </w:t>
      </w:r>
    </w:p>
    <w:p w14:paraId="7396234D" w14:textId="37AE4CE0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184670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732FCAAA" wp14:editId="73C1CCC7">
            <wp:extent cx="5688330" cy="238900"/>
            <wp:effectExtent l="0" t="0" r="0" b="8890"/>
            <wp:docPr id="926222115" name="Picture 926222115" descr="C:\Users\carlos.j.raboso\Pictures\ImagenesFIRe\Captura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arlos.j.raboso\Pictures\ImagenesFIRe\Captura2_1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F708" w14:textId="03B2203C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38B3E17" w14:textId="61384572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6CD1A8E" w14:textId="77777777" w:rsidR="00184670" w:rsidRDefault="00184670" w:rsidP="00184670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02518879" w14:textId="0EE470C7" w:rsidR="00184670" w:rsidRDefault="00E10D1F" w:rsidP="00E10D1F">
      <w:pPr>
        <w:pStyle w:val="Heading1"/>
        <w:numPr>
          <w:ilvl w:val="0"/>
          <w:numId w:val="25"/>
        </w:numPr>
        <w:rPr>
          <w:lang w:val="es-ES"/>
        </w:rPr>
      </w:pPr>
      <w:r>
        <w:rPr>
          <w:lang w:val="es-ES"/>
        </w:rPr>
        <w:lastRenderedPageBreak/>
        <w:t xml:space="preserve"> </w:t>
      </w:r>
      <w:r w:rsidR="00871766">
        <w:rPr>
          <w:lang w:val="es-ES"/>
        </w:rPr>
        <w:t xml:space="preserve"> </w:t>
      </w:r>
      <w:r>
        <w:rPr>
          <w:lang w:val="es-ES"/>
        </w:rPr>
        <w:t xml:space="preserve"> </w:t>
      </w:r>
      <w:bookmarkStart w:id="25" w:name="_Toc21449094"/>
      <w:r w:rsidR="000E2C8C">
        <w:rPr>
          <w:lang w:val="es-ES"/>
        </w:rPr>
        <w:t>Administración de certificados</w:t>
      </w:r>
      <w:bookmarkEnd w:id="25"/>
    </w:p>
    <w:p w14:paraId="71C83982" w14:textId="0011B11E" w:rsidR="000E2C8C" w:rsidRPr="0006141E" w:rsidRDefault="000E2C8C" w:rsidP="000E2C8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Como podemos observar en la siguiente captura, el sistema nos muestra un listado con tod</w:t>
      </w:r>
      <w:r w:rsidR="00762CB2">
        <w:rPr>
          <w:rFonts w:ascii="Calibri" w:eastAsia="Calibri" w:hAnsi="Calibri"/>
          <w:sz w:val="22"/>
          <w:szCs w:val="22"/>
          <w:lang w:eastAsia="en-US"/>
        </w:rPr>
        <w:t>os lo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 w:rsidR="00762CB2">
        <w:rPr>
          <w:rFonts w:ascii="Calibri" w:eastAsia="Calibri" w:hAnsi="Calibri"/>
          <w:sz w:val="22"/>
          <w:szCs w:val="22"/>
          <w:lang w:eastAsia="en-US"/>
        </w:rPr>
        <w:t>certificados instalado</w:t>
      </w:r>
      <w:r w:rsidRPr="0006141E">
        <w:rPr>
          <w:rFonts w:ascii="Calibri" w:eastAsia="Calibri" w:hAnsi="Calibri"/>
          <w:sz w:val="22"/>
          <w:szCs w:val="22"/>
          <w:lang w:eastAsia="en-US"/>
        </w:rPr>
        <w:t>s en el sistema.</w:t>
      </w:r>
    </w:p>
    <w:p w14:paraId="2953214C" w14:textId="06F251C7" w:rsidR="000E2C8C" w:rsidRDefault="000E2C8C" w:rsidP="000E2C8C">
      <w:pPr>
        <w:spacing w:after="200" w:line="276" w:lineRule="auto"/>
        <w:rPr>
          <w:noProof/>
          <w:lang w:val="es-ES" w:eastAsia="en-GB"/>
        </w:rPr>
      </w:pPr>
      <w:r w:rsidRPr="000E2C8C">
        <w:rPr>
          <w:noProof/>
          <w:lang w:val="en-GB" w:eastAsia="en-GB"/>
        </w:rPr>
        <w:drawing>
          <wp:inline distT="0" distB="0" distL="0" distR="0" wp14:anchorId="02DBAE79" wp14:editId="556F2631">
            <wp:extent cx="5688330" cy="2788077"/>
            <wp:effectExtent l="0" t="0" r="7620" b="0"/>
            <wp:docPr id="926222117" name="Picture 926222117" descr="C:\Users\carlos.j.raboso\Pictures\ImagenesFIRe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arlos.j.raboso\Pictures\ImagenesFIRe\Captura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78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735B">
        <w:rPr>
          <w:noProof/>
          <w:lang w:val="es-ES" w:eastAsia="en-GB"/>
        </w:rPr>
        <w:t xml:space="preserve"> </w:t>
      </w:r>
    </w:p>
    <w:p w14:paraId="1937F638" w14:textId="0DEB6C1C" w:rsidR="00821249" w:rsidRDefault="00821249" w:rsidP="000E2C8C">
      <w:pPr>
        <w:spacing w:after="200" w:line="276" w:lineRule="auto"/>
        <w:rPr>
          <w:noProof/>
          <w:lang w:val="es-ES" w:eastAsia="en-GB"/>
        </w:rPr>
      </w:pPr>
    </w:p>
    <w:p w14:paraId="1B9F1DD4" w14:textId="77777777" w:rsidR="00821249" w:rsidRPr="0006141E" w:rsidRDefault="00821249" w:rsidP="000E2C8C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53117D4" w14:textId="7E3572A9" w:rsidR="000E2C8C" w:rsidRPr="0006141E" w:rsidRDefault="000E2C8C" w:rsidP="000E2C8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Dicha</w:t>
      </w:r>
      <w:r>
        <w:rPr>
          <w:rFonts w:ascii="Calibri" w:eastAsia="Calibri" w:hAnsi="Calibri"/>
          <w:sz w:val="22"/>
          <w:szCs w:val="22"/>
          <w:lang w:eastAsia="en-US"/>
        </w:rPr>
        <w:t xml:space="preserve"> tabla contendrá el nombre del certificado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</w:t>
      </w:r>
      <w:r>
        <w:rPr>
          <w:rFonts w:ascii="Calibri" w:eastAsia="Calibri" w:hAnsi="Calibri"/>
          <w:sz w:val="22"/>
          <w:szCs w:val="22"/>
          <w:lang w:eastAsia="en-US"/>
        </w:rPr>
        <w:t xml:space="preserve">uno de los dos certificados </w:t>
      </w:r>
      <w:r w:rsidR="00821249">
        <w:rPr>
          <w:rFonts w:ascii="Calibri" w:eastAsia="Calibri" w:hAnsi="Calibri"/>
          <w:sz w:val="22"/>
          <w:szCs w:val="22"/>
          <w:lang w:eastAsia="en-US"/>
        </w:rPr>
        <w:t xml:space="preserve">o los dos </w:t>
      </w:r>
      <w:r>
        <w:rPr>
          <w:rFonts w:ascii="Calibri" w:eastAsia="Calibri" w:hAnsi="Calibri"/>
          <w:sz w:val="22"/>
          <w:szCs w:val="22"/>
          <w:lang w:eastAsia="en-US"/>
        </w:rPr>
        <w:t xml:space="preserve">y 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la fecha de alta. </w:t>
      </w:r>
    </w:p>
    <w:p w14:paraId="776C1B32" w14:textId="77777777" w:rsidR="000E2C8C" w:rsidRPr="0006141E" w:rsidRDefault="000E2C8C" w:rsidP="000E2C8C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Dispondremos de las siguientes acciones:</w:t>
      </w:r>
    </w:p>
    <w:p w14:paraId="095C3EAF" w14:textId="488FDD23" w:rsidR="000E2C8C" w:rsidRDefault="00821249" w:rsidP="000E2C8C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Dar de alta nuevo</w:t>
      </w:r>
      <w:r w:rsidR="000E2C8C"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certificados</w:t>
      </w:r>
      <w:r w:rsidR="000E2C8C" w:rsidRPr="0006141E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32DD7A3F" w14:textId="0DAF5CA8" w:rsidR="000E2C8C" w:rsidRPr="00DD45D5" w:rsidRDefault="00821249" w:rsidP="000E2C8C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Ver todos los datos de los certificados</w:t>
      </w:r>
      <w:r w:rsidR="000E2C8C">
        <w:rPr>
          <w:rFonts w:ascii="Calibri" w:eastAsia="Calibri" w:hAnsi="Calibri"/>
          <w:sz w:val="22"/>
          <w:szCs w:val="22"/>
          <w:lang w:eastAsia="en-US"/>
        </w:rPr>
        <w:t xml:space="preserve"> (incluido </w:t>
      </w:r>
      <w:r>
        <w:rPr>
          <w:rFonts w:ascii="Calibri" w:eastAsia="Calibri" w:hAnsi="Calibri"/>
          <w:sz w:val="22"/>
          <w:szCs w:val="22"/>
          <w:lang w:eastAsia="en-US"/>
        </w:rPr>
        <w:t>las aplicaciones a las que están asociados</w:t>
      </w:r>
      <w:r w:rsidR="000E2C8C">
        <w:rPr>
          <w:rFonts w:ascii="Calibri" w:eastAsia="Calibri" w:hAnsi="Calibri"/>
          <w:sz w:val="22"/>
          <w:szCs w:val="22"/>
          <w:lang w:eastAsia="en-US"/>
        </w:rPr>
        <w:t>)</w:t>
      </w:r>
    </w:p>
    <w:p w14:paraId="75A77EFA" w14:textId="349210A0" w:rsidR="000E2C8C" w:rsidRDefault="000E2C8C" w:rsidP="000E2C8C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Editar </w:t>
      </w:r>
      <w:r w:rsidR="00821249">
        <w:rPr>
          <w:rFonts w:ascii="Calibri" w:eastAsia="Calibri" w:hAnsi="Calibri"/>
          <w:sz w:val="22"/>
          <w:szCs w:val="22"/>
          <w:lang w:eastAsia="en-US"/>
        </w:rPr>
        <w:t>certificados</w:t>
      </w:r>
    </w:p>
    <w:p w14:paraId="35BF3096" w14:textId="66D7C1FB" w:rsidR="000E2C8C" w:rsidRDefault="000E2C8C" w:rsidP="000E2C8C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Eliminar </w:t>
      </w:r>
      <w:r w:rsidR="00821249">
        <w:rPr>
          <w:rFonts w:ascii="Calibri" w:eastAsia="Calibri" w:hAnsi="Calibri"/>
          <w:sz w:val="22"/>
          <w:szCs w:val="22"/>
          <w:lang w:eastAsia="en-US"/>
        </w:rPr>
        <w:t>certificados</w:t>
      </w:r>
      <w:r w:rsidRPr="0006141E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7E39B5BD" w14:textId="5B670E18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1B9498F9" w14:textId="3A87291A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E40AE66" w14:textId="253B2391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8D02539" w14:textId="4FDCEBB4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94B3107" w14:textId="0BFD466D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0E838936" w14:textId="682D577F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E829AA6" w14:textId="15E25764" w:rsidR="00821249" w:rsidRDefault="00821249" w:rsidP="00821249">
      <w:pPr>
        <w:spacing w:after="200" w:line="276" w:lineRule="auto"/>
        <w:ind w:left="720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EBE97C3" w14:textId="657312B1" w:rsidR="002E6BB3" w:rsidRDefault="002E6BB3" w:rsidP="002E6BB3">
      <w:pPr>
        <w:pStyle w:val="Heading1"/>
        <w:rPr>
          <w:lang w:val="es-ES"/>
        </w:rPr>
      </w:pPr>
      <w:bookmarkStart w:id="26" w:name="_Toc21449095"/>
      <w:r>
        <w:rPr>
          <w:lang w:val="es-ES"/>
        </w:rPr>
        <w:lastRenderedPageBreak/>
        <w:t>5.1</w:t>
      </w:r>
      <w:r w:rsidR="006B12F2">
        <w:rPr>
          <w:lang w:val="es-ES"/>
        </w:rPr>
        <w:t>.</w:t>
      </w:r>
      <w:r>
        <w:rPr>
          <w:lang w:val="es-ES"/>
        </w:rPr>
        <w:t xml:space="preserve"> </w:t>
      </w:r>
      <w:r w:rsidR="00E10D1F">
        <w:rPr>
          <w:lang w:val="es-ES"/>
        </w:rPr>
        <w:t xml:space="preserve">  </w:t>
      </w:r>
      <w:r w:rsidR="00871766">
        <w:rPr>
          <w:lang w:val="es-ES"/>
        </w:rPr>
        <w:t xml:space="preserve"> </w:t>
      </w:r>
      <w:r>
        <w:rPr>
          <w:lang w:val="es-ES"/>
        </w:rPr>
        <w:t>Alta de un nuevo certificado</w:t>
      </w:r>
      <w:bookmarkEnd w:id="26"/>
    </w:p>
    <w:p w14:paraId="100CC2B8" w14:textId="3C594780" w:rsidR="002E6BB3" w:rsidRPr="0006141E" w:rsidRDefault="002E6BB3" w:rsidP="002E6BB3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Si deseamos dar de alta un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nuev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</w:t>
      </w:r>
      <w:r>
        <w:rPr>
          <w:rFonts w:ascii="Calibri" w:eastAsia="Calibri" w:hAnsi="Calibri"/>
          <w:sz w:val="22"/>
          <w:szCs w:val="22"/>
          <w:lang w:eastAsia="en-US"/>
        </w:rPr>
        <w:t>certificado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debemos pulsar el botón “Alta </w:t>
      </w:r>
      <w:r>
        <w:rPr>
          <w:rFonts w:ascii="Calibri" w:eastAsia="Calibri" w:hAnsi="Calibri"/>
          <w:sz w:val="22"/>
          <w:szCs w:val="22"/>
          <w:lang w:eastAsia="en-US"/>
        </w:rPr>
        <w:t>certificado</w:t>
      </w:r>
      <w:r w:rsidRPr="0006141E">
        <w:rPr>
          <w:rFonts w:ascii="Calibri" w:eastAsia="Calibri" w:hAnsi="Calibri"/>
          <w:sz w:val="22"/>
          <w:szCs w:val="22"/>
          <w:lang w:eastAsia="en-US"/>
        </w:rPr>
        <w:t>” del menú superior de la página.</w:t>
      </w:r>
    </w:p>
    <w:p w14:paraId="5496D3BA" w14:textId="09E4F1D8" w:rsidR="002E6BB3" w:rsidRDefault="002E6BB3" w:rsidP="002E6BB3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A continuación, se nos mostrará un formulario similar al de la siguiente imagen.</w:t>
      </w:r>
    </w:p>
    <w:p w14:paraId="2F1E98BA" w14:textId="52A94DDC" w:rsidR="002E6BB3" w:rsidRDefault="002E6BB3" w:rsidP="002E6BB3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Donde se le asignara un nombre y seleccionaremos el archivo </w:t>
      </w:r>
      <w:r w:rsidR="00C544F1">
        <w:rPr>
          <w:rFonts w:ascii="Calibri" w:eastAsia="Calibri" w:hAnsi="Calibri"/>
          <w:sz w:val="22"/>
          <w:szCs w:val="22"/>
          <w:lang w:eastAsia="en-US"/>
        </w:rPr>
        <w:t xml:space="preserve">del certificado </w:t>
      </w:r>
      <w:r>
        <w:rPr>
          <w:rFonts w:ascii="Calibri" w:eastAsia="Calibri" w:hAnsi="Calibri"/>
          <w:sz w:val="22"/>
          <w:szCs w:val="22"/>
          <w:lang w:eastAsia="en-US"/>
        </w:rPr>
        <w:t>deseado</w:t>
      </w:r>
      <w:r w:rsidR="00C544F1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432858ED" w14:textId="75217CA8" w:rsidR="002E6BB3" w:rsidRDefault="002E6BB3" w:rsidP="002E6BB3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2E6BB3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7768FCBB" wp14:editId="358B777C">
            <wp:extent cx="5688330" cy="4310814"/>
            <wp:effectExtent l="0" t="0" r="7620" b="0"/>
            <wp:docPr id="926222118" name="Picture 926222118" descr="C:\Users\carlos.j.raboso\Pictures\ImagenesFIRe\Captura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arlos.j.raboso\Pictures\ImagenesFIRe\Captura3_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31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77A3" w14:textId="5BE84B78" w:rsidR="00C544F1" w:rsidRDefault="00C544F1" w:rsidP="00C544F1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Deberemos rellenar los datos del formulario y pulsar el botón “Crear </w:t>
      </w:r>
      <w:r>
        <w:rPr>
          <w:rFonts w:ascii="Calibri" w:eastAsia="Calibri" w:hAnsi="Calibri"/>
          <w:sz w:val="22"/>
          <w:szCs w:val="22"/>
          <w:lang w:eastAsia="en-US"/>
        </w:rPr>
        <w:t>certificado</w:t>
      </w:r>
      <w:r w:rsidRPr="0006141E">
        <w:rPr>
          <w:rFonts w:ascii="Calibri" w:eastAsia="Calibri" w:hAnsi="Calibri"/>
          <w:sz w:val="22"/>
          <w:szCs w:val="22"/>
          <w:lang w:eastAsia="en-US"/>
        </w:rPr>
        <w:t>”.</w:t>
      </w:r>
    </w:p>
    <w:p w14:paraId="0D71619D" w14:textId="77777777" w:rsidR="00C544F1" w:rsidRDefault="00C544F1" w:rsidP="00C544F1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Podremos volver a la página anterior pulsando el botón “Volver”.</w:t>
      </w:r>
    </w:p>
    <w:p w14:paraId="20B83DA8" w14:textId="212ADBA0" w:rsidR="00C544F1" w:rsidRDefault="00C544F1" w:rsidP="00C544F1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3496EF05" w14:textId="4F3FD96F" w:rsidR="00C544F1" w:rsidRDefault="00C544F1" w:rsidP="00C544F1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544F1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1D1ED4D5" wp14:editId="3B4F810D">
            <wp:extent cx="5688330" cy="263697"/>
            <wp:effectExtent l="0" t="0" r="0" b="3175"/>
            <wp:docPr id="926222119" name="Picture 926222119" descr="C:\Users\carlos.j.raboso\Pictures\ImagenesFIRe\Captura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arlos.j.raboso\Pictures\ImagenesFIRe\Captura3_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0DED" w14:textId="05C9F346" w:rsidR="002E6BB3" w:rsidRDefault="002E6BB3" w:rsidP="002E6BB3">
      <w:pPr>
        <w:pStyle w:val="BodyText"/>
      </w:pPr>
    </w:p>
    <w:p w14:paraId="6F241E2A" w14:textId="25FD5352" w:rsidR="00A66E73" w:rsidRDefault="00A66E73" w:rsidP="00A66E73">
      <w:pPr>
        <w:pStyle w:val="Heading2"/>
        <w:ind w:firstLine="0"/>
        <w:rPr>
          <w:rFonts w:eastAsia="Calibri"/>
          <w:lang w:eastAsia="en-US"/>
        </w:rPr>
      </w:pPr>
      <w:bookmarkStart w:id="27" w:name="_Toc21449096"/>
      <w:r>
        <w:lastRenderedPageBreak/>
        <w:t>5.2</w:t>
      </w:r>
      <w:r w:rsidR="006B12F2">
        <w:t>.</w:t>
      </w:r>
      <w:r>
        <w:t xml:space="preserve"> </w:t>
      </w:r>
      <w:r w:rsidR="00E10D1F">
        <w:t xml:space="preserve">  </w:t>
      </w:r>
      <w:r w:rsidR="00871766">
        <w:t xml:space="preserve"> </w:t>
      </w:r>
      <w:r>
        <w:rPr>
          <w:rFonts w:eastAsia="Calibri"/>
          <w:lang w:eastAsia="en-US"/>
        </w:rPr>
        <w:t>Ver todos los datos de una aplicación</w:t>
      </w:r>
      <w:bookmarkEnd w:id="27"/>
    </w:p>
    <w:p w14:paraId="57A61E21" w14:textId="6B684351" w:rsidR="00A66E73" w:rsidRDefault="00A66E73" w:rsidP="00A66E73">
      <w:pPr>
        <w:pStyle w:val="BodyText"/>
        <w:rPr>
          <w:rFonts w:asciiTheme="minorHAnsi" w:eastAsia="Calibri" w:hAnsiTheme="minorHAnsi"/>
          <w:sz w:val="22"/>
          <w:lang w:eastAsia="en-US"/>
        </w:rPr>
      </w:pPr>
      <w:r>
        <w:rPr>
          <w:rFonts w:asciiTheme="minorHAnsi" w:eastAsia="Calibri" w:hAnsiTheme="minorHAnsi"/>
          <w:sz w:val="22"/>
          <w:lang w:eastAsia="en-US"/>
        </w:rPr>
        <w:t xml:space="preserve">Si pulsamos en el botón ver </w:t>
      </w:r>
      <w:r w:rsidRPr="0035195F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1ADEAEFC" wp14:editId="6BEBA899">
            <wp:extent cx="406400" cy="228600"/>
            <wp:effectExtent l="0" t="0" r="0" b="0"/>
            <wp:docPr id="926222120" name="Picture 926222120" descr="C:\Users\carlos.j.raboso\Pictures\ImagenesFIRe\Captura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.j.raboso\Pictures\ImagenesFIRe\CapturaOj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Calibri" w:hAnsiTheme="minorHAnsi"/>
          <w:sz w:val="22"/>
          <w:lang w:eastAsia="en-US"/>
        </w:rPr>
        <w:t xml:space="preserve"> en la columna acciones p</w:t>
      </w:r>
      <w:r w:rsidR="00C95C82">
        <w:rPr>
          <w:rFonts w:asciiTheme="minorHAnsi" w:eastAsia="Calibri" w:hAnsiTheme="minorHAnsi"/>
          <w:sz w:val="22"/>
          <w:lang w:eastAsia="en-US"/>
        </w:rPr>
        <w:t>odremos ver todos los campos de</w:t>
      </w:r>
      <w:r>
        <w:rPr>
          <w:rFonts w:asciiTheme="minorHAnsi" w:eastAsia="Calibri" w:hAnsiTheme="minorHAnsi"/>
          <w:sz w:val="22"/>
          <w:lang w:eastAsia="en-US"/>
        </w:rPr>
        <w:t>l</w:t>
      </w:r>
      <w:r w:rsidR="00C95C82">
        <w:rPr>
          <w:rFonts w:asciiTheme="minorHAnsi" w:eastAsia="Calibri" w:hAnsiTheme="minorHAnsi"/>
          <w:sz w:val="22"/>
          <w:lang w:eastAsia="en-US"/>
        </w:rPr>
        <w:t xml:space="preserve"> certificado</w:t>
      </w:r>
      <w:r>
        <w:rPr>
          <w:rFonts w:asciiTheme="minorHAnsi" w:eastAsia="Calibri" w:hAnsiTheme="minorHAnsi"/>
          <w:sz w:val="22"/>
          <w:lang w:eastAsia="en-US"/>
        </w:rPr>
        <w:t>. Se mostrará una ventana análoga a la de alta de nueva aplicación, pero de solo lectura mostrando l</w:t>
      </w:r>
      <w:r w:rsidR="00C95C82">
        <w:rPr>
          <w:rFonts w:asciiTheme="minorHAnsi" w:eastAsia="Calibri" w:hAnsiTheme="minorHAnsi"/>
          <w:sz w:val="22"/>
          <w:lang w:eastAsia="en-US"/>
        </w:rPr>
        <w:t>a</w:t>
      </w:r>
      <w:r>
        <w:rPr>
          <w:rFonts w:asciiTheme="minorHAnsi" w:eastAsia="Calibri" w:hAnsiTheme="minorHAnsi"/>
          <w:sz w:val="22"/>
          <w:lang w:eastAsia="en-US"/>
        </w:rPr>
        <w:t>s</w:t>
      </w:r>
      <w:r w:rsidR="00C95C82">
        <w:rPr>
          <w:rFonts w:asciiTheme="minorHAnsi" w:eastAsia="Calibri" w:hAnsiTheme="minorHAnsi"/>
          <w:sz w:val="22"/>
          <w:lang w:eastAsia="en-US"/>
        </w:rPr>
        <w:t xml:space="preserve"> aplicaciones asociadas al certificado</w:t>
      </w:r>
      <w:r>
        <w:rPr>
          <w:rFonts w:asciiTheme="minorHAnsi" w:eastAsia="Calibri" w:hAnsiTheme="minorHAnsi"/>
          <w:sz w:val="22"/>
          <w:lang w:eastAsia="en-US"/>
        </w:rPr>
        <w:t>.</w:t>
      </w:r>
    </w:p>
    <w:p w14:paraId="19EB772F" w14:textId="080290BF" w:rsidR="00FC2181" w:rsidRDefault="00FC2181" w:rsidP="00A66E73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657793CD" w14:textId="77777777" w:rsidR="00FC2181" w:rsidRDefault="00FC2181" w:rsidP="00A66E73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19E31356" w14:textId="3073CDFB" w:rsidR="00A66E73" w:rsidRDefault="00A66E73" w:rsidP="00A66E73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65B1DE0A" w14:textId="156DC1C7" w:rsidR="00A66E73" w:rsidRDefault="00A66E73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  <w:r w:rsidRPr="00A66E73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51AB3770" wp14:editId="174E27AB">
            <wp:extent cx="5389880" cy="4206240"/>
            <wp:effectExtent l="0" t="0" r="1270" b="3810"/>
            <wp:docPr id="926222121" name="Picture 926222121" descr="C:\Users\carlos.j.raboso\Pictures\ImagenesFIRe\Captura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arlos.j.raboso\Pictures\ImagenesFIRe\Captura3_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9B6D" w14:textId="005FC744" w:rsidR="00FC2181" w:rsidRDefault="00FC2181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756C383E" w14:textId="7D468E6F" w:rsidR="00FC2181" w:rsidRDefault="00FC2181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16D32379" w14:textId="758FBF6D" w:rsidR="00FC2181" w:rsidRDefault="00FC2181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26AFAC70" w14:textId="526104DD" w:rsidR="00FC2181" w:rsidRDefault="00FC2181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6F0483CD" w14:textId="493F7C42" w:rsidR="00FC2181" w:rsidRDefault="00FC2181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238ED821" w14:textId="77777777" w:rsidR="00FC2181" w:rsidRDefault="00FC2181" w:rsidP="006B07D8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530809D9" w14:textId="77777777" w:rsidR="00C95C82" w:rsidRPr="00983579" w:rsidRDefault="00C95C82" w:rsidP="00C95C82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1EFF37FA" w14:textId="77777777" w:rsidR="002E6BB3" w:rsidRPr="002E6BB3" w:rsidRDefault="002E6BB3" w:rsidP="002E6BB3">
      <w:pPr>
        <w:pStyle w:val="BodyText"/>
        <w:rPr>
          <w:lang w:val="es-ES"/>
        </w:rPr>
      </w:pPr>
    </w:p>
    <w:p w14:paraId="2D613710" w14:textId="117B833E" w:rsidR="008844B7" w:rsidRDefault="00205ED7" w:rsidP="00EF48AA">
      <w:pPr>
        <w:pStyle w:val="Heading1"/>
        <w:rPr>
          <w:lang w:val="es-ES"/>
        </w:rPr>
      </w:pPr>
      <w:bookmarkStart w:id="28" w:name="_Toc21449097"/>
      <w:r>
        <w:rPr>
          <w:lang w:val="es-ES"/>
        </w:rPr>
        <w:lastRenderedPageBreak/>
        <w:t>5.3</w:t>
      </w:r>
      <w:r w:rsidR="006B12F2">
        <w:rPr>
          <w:lang w:val="es-ES"/>
        </w:rPr>
        <w:t>.</w:t>
      </w:r>
      <w:r w:rsidR="008844B7">
        <w:rPr>
          <w:lang w:val="es-ES"/>
        </w:rPr>
        <w:t xml:space="preserve"> </w:t>
      </w:r>
      <w:r w:rsidR="00E10D1F">
        <w:rPr>
          <w:lang w:val="es-ES"/>
        </w:rPr>
        <w:t xml:space="preserve">  </w:t>
      </w:r>
      <w:r w:rsidR="00871766">
        <w:rPr>
          <w:lang w:val="es-ES"/>
        </w:rPr>
        <w:t xml:space="preserve"> </w:t>
      </w:r>
      <w:r w:rsidR="008844B7">
        <w:rPr>
          <w:lang w:val="es-ES"/>
        </w:rPr>
        <w:t>Editar certificados</w:t>
      </w:r>
      <w:bookmarkEnd w:id="28"/>
    </w:p>
    <w:p w14:paraId="0D7E6DC9" w14:textId="0EA7CAD8" w:rsidR="008844B7" w:rsidRDefault="008844B7" w:rsidP="008844B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Si se desea </w:t>
      </w:r>
      <w:r>
        <w:rPr>
          <w:rFonts w:ascii="Calibri" w:eastAsia="Calibri" w:hAnsi="Calibri"/>
          <w:sz w:val="22"/>
          <w:szCs w:val="22"/>
          <w:lang w:eastAsia="en-US"/>
        </w:rPr>
        <w:t>editar los datos de alguno de lo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certificados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 ins</w:t>
      </w:r>
      <w:r>
        <w:rPr>
          <w:rFonts w:ascii="Calibri" w:eastAsia="Calibri" w:hAnsi="Calibri"/>
          <w:sz w:val="22"/>
          <w:szCs w:val="22"/>
          <w:lang w:eastAsia="en-US"/>
        </w:rPr>
        <w:t xml:space="preserve">talados, habrá que pulsar el botón editar </w:t>
      </w:r>
      <w:r w:rsidRPr="00CA60EA">
        <w:rPr>
          <w:noProof/>
          <w:lang w:eastAsia="en-US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758D2894" wp14:editId="435ABBF6">
            <wp:extent cx="310551" cy="294626"/>
            <wp:effectExtent l="0" t="0" r="0" b="0"/>
            <wp:docPr id="9262221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02" cy="2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46465E02" w14:textId="6112D889" w:rsidR="008844B7" w:rsidRDefault="008844B7" w:rsidP="008844B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Se mostrará una ventana con todos los campos del certificado editables.</w:t>
      </w:r>
    </w:p>
    <w:p w14:paraId="14915017" w14:textId="0AC5C711" w:rsidR="008844B7" w:rsidRDefault="008844B7" w:rsidP="008844B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Una vez realizada la edición, se debe pulsar sobre el botón “Guardar cambios”.</w:t>
      </w:r>
    </w:p>
    <w:p w14:paraId="6072A061" w14:textId="77777777" w:rsidR="008844B7" w:rsidRDefault="008844B7" w:rsidP="008844B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252FCFD" w14:textId="7432D275" w:rsidR="008844B7" w:rsidRDefault="008844B7" w:rsidP="008844B7">
      <w:pPr>
        <w:pStyle w:val="BodyText"/>
      </w:pPr>
      <w:r w:rsidRPr="008844B7">
        <w:rPr>
          <w:noProof/>
          <w:lang w:val="en-GB" w:eastAsia="en-GB"/>
        </w:rPr>
        <w:drawing>
          <wp:inline distT="0" distB="0" distL="0" distR="0" wp14:anchorId="6B586B85" wp14:editId="7027A1EC">
            <wp:extent cx="5688330" cy="4441851"/>
            <wp:effectExtent l="0" t="0" r="7620" b="0"/>
            <wp:docPr id="926222123" name="Picture 926222123" descr="C:\Users\carlos.j.raboso\Pictures\ImagenesFIRe\Captura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arlos.j.raboso\Pictures\ImagenesFIRe\Captura3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44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CF68" w14:textId="5BA5BDD2" w:rsidR="008844B7" w:rsidRDefault="008844B7" w:rsidP="008844B7">
      <w:pPr>
        <w:pStyle w:val="BodyText"/>
      </w:pPr>
    </w:p>
    <w:p w14:paraId="309C35B2" w14:textId="77777777" w:rsidR="008844B7" w:rsidRDefault="008844B7" w:rsidP="008844B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007017FB" w14:textId="42399AB3" w:rsidR="008844B7" w:rsidRPr="008844B7" w:rsidRDefault="008844B7" w:rsidP="008844B7">
      <w:pPr>
        <w:pStyle w:val="BodyText"/>
        <w:rPr>
          <w:lang w:val="es-ES"/>
        </w:rPr>
      </w:pPr>
    </w:p>
    <w:p w14:paraId="36F0A264" w14:textId="2E5E9DA2" w:rsidR="008844B7" w:rsidRDefault="008844B7" w:rsidP="008844B7">
      <w:pPr>
        <w:pStyle w:val="BodyText"/>
      </w:pPr>
      <w:r w:rsidRPr="008844B7">
        <w:rPr>
          <w:noProof/>
          <w:lang w:val="en-GB" w:eastAsia="en-GB"/>
        </w:rPr>
        <w:drawing>
          <wp:inline distT="0" distB="0" distL="0" distR="0" wp14:anchorId="2AAC8DF6" wp14:editId="5E8530C6">
            <wp:extent cx="5688330" cy="251983"/>
            <wp:effectExtent l="0" t="0" r="0" b="0"/>
            <wp:docPr id="926222124" name="Picture 926222124" descr="C:\Users\carlos.j.raboso\Pictures\ImagenesFIRe\Captura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rlos.j.raboso\Pictures\ImagenesFIRe\Captura3_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2ABC" w14:textId="7381A254" w:rsidR="00205ED7" w:rsidRDefault="00205ED7" w:rsidP="008844B7">
      <w:pPr>
        <w:pStyle w:val="BodyText"/>
      </w:pPr>
    </w:p>
    <w:p w14:paraId="4F3D5764" w14:textId="2732D511" w:rsidR="00205ED7" w:rsidRDefault="00205ED7" w:rsidP="008844B7">
      <w:pPr>
        <w:pStyle w:val="BodyText"/>
      </w:pPr>
    </w:p>
    <w:p w14:paraId="6424C178" w14:textId="739D5267" w:rsidR="00205ED7" w:rsidRDefault="00205ED7" w:rsidP="008844B7">
      <w:pPr>
        <w:pStyle w:val="BodyText"/>
      </w:pPr>
    </w:p>
    <w:p w14:paraId="756F1C8C" w14:textId="15C84862" w:rsidR="00205ED7" w:rsidRDefault="00205ED7" w:rsidP="00205ED7">
      <w:pPr>
        <w:pStyle w:val="Heading1"/>
      </w:pPr>
      <w:bookmarkStart w:id="29" w:name="_Toc21449098"/>
      <w:r>
        <w:lastRenderedPageBreak/>
        <w:t>5.4</w:t>
      </w:r>
      <w:r w:rsidR="006B12F2">
        <w:t>.</w:t>
      </w:r>
      <w:r>
        <w:t xml:space="preserve"> </w:t>
      </w:r>
      <w:r w:rsidR="00E10D1F">
        <w:t xml:space="preserve">  </w:t>
      </w:r>
      <w:r w:rsidR="00871766">
        <w:t xml:space="preserve"> </w:t>
      </w:r>
      <w:r>
        <w:t>Eliminar certificado</w:t>
      </w:r>
      <w:bookmarkEnd w:id="29"/>
    </w:p>
    <w:p w14:paraId="6E24BB4D" w14:textId="77777777" w:rsidR="00205ED7" w:rsidRPr="0006141E" w:rsidRDefault="00205ED7" w:rsidP="00205E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Si se desea eliminar alguno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de l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usuarios instalado</w:t>
      </w:r>
      <w:r w:rsidRPr="0006141E">
        <w:rPr>
          <w:rFonts w:ascii="Calibri" w:eastAsia="Calibri" w:hAnsi="Calibri"/>
          <w:sz w:val="22"/>
          <w:szCs w:val="22"/>
          <w:lang w:eastAsia="en-US"/>
        </w:rPr>
        <w:t>s, habrá que pulsar en el icono con forma de papelera</w:t>
      </w:r>
      <w:r>
        <w:rPr>
          <w:noProof/>
          <w:lang w:val="en-GB" w:eastAsia="en-GB"/>
        </w:rPr>
        <w:drawing>
          <wp:inline distT="0" distB="0" distL="0" distR="0" wp14:anchorId="321DEA9A" wp14:editId="40BDD5C9">
            <wp:extent cx="400050" cy="323850"/>
            <wp:effectExtent l="0" t="0" r="0" b="0"/>
            <wp:docPr id="92622212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12326373" w14:textId="77777777" w:rsidR="00205ED7" w:rsidRDefault="00205ED7" w:rsidP="00205ED7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El Sistema solicitará una confirmación mediante una ventana de advertencia.</w:t>
      </w:r>
    </w:p>
    <w:p w14:paraId="6C162F8A" w14:textId="6AB97381" w:rsidR="00205ED7" w:rsidRDefault="00205ED7" w:rsidP="00205ED7">
      <w:pPr>
        <w:pStyle w:val="BodyText"/>
        <w:ind w:left="708" w:firstLine="708"/>
      </w:pPr>
      <w:r w:rsidRPr="00205ED7">
        <w:rPr>
          <w:noProof/>
          <w:lang w:val="en-GB" w:eastAsia="en-GB"/>
        </w:rPr>
        <w:drawing>
          <wp:inline distT="0" distB="0" distL="0" distR="0" wp14:anchorId="3CB54A6B" wp14:editId="31921B47">
            <wp:extent cx="3149326" cy="843280"/>
            <wp:effectExtent l="0" t="0" r="0" b="0"/>
            <wp:docPr id="926222126" name="Picture 926222126" descr="C:\Users\carlos.j.raboso\Pictures\ImagenesFIRe\Captura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arlos.j.raboso\Pictures\ImagenesFIRe\Captura3_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499" cy="84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06B5" w14:textId="77777777" w:rsidR="006564F6" w:rsidRDefault="006564F6" w:rsidP="00205ED7">
      <w:pPr>
        <w:pStyle w:val="BodyText"/>
        <w:ind w:left="708" w:firstLine="708"/>
      </w:pPr>
    </w:p>
    <w:p w14:paraId="6EFDED1A" w14:textId="1F64AAE5" w:rsidR="006564F6" w:rsidRDefault="006564F6" w:rsidP="006564F6">
      <w:pPr>
        <w:pStyle w:val="BodyText"/>
      </w:pPr>
    </w:p>
    <w:p w14:paraId="1623456A" w14:textId="77777777" w:rsidR="006564F6" w:rsidRDefault="006564F6" w:rsidP="006564F6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73FCCCCF" w14:textId="42339595" w:rsidR="006564F6" w:rsidRDefault="006564F6" w:rsidP="006564F6">
      <w:pPr>
        <w:pStyle w:val="BodyText"/>
        <w:rPr>
          <w:lang w:val="es-ES"/>
        </w:rPr>
      </w:pPr>
    </w:p>
    <w:p w14:paraId="4FFE41B4" w14:textId="2EA2DA27" w:rsidR="006564F6" w:rsidRDefault="006564F6" w:rsidP="006564F6">
      <w:pPr>
        <w:pStyle w:val="BodyText"/>
        <w:rPr>
          <w:lang w:val="es-ES"/>
        </w:rPr>
      </w:pPr>
      <w:r w:rsidRPr="006564F6">
        <w:rPr>
          <w:noProof/>
          <w:lang w:val="en-GB" w:eastAsia="en-GB"/>
        </w:rPr>
        <w:drawing>
          <wp:inline distT="0" distB="0" distL="0" distR="0" wp14:anchorId="1C361B04" wp14:editId="604D2CB4">
            <wp:extent cx="5688330" cy="227634"/>
            <wp:effectExtent l="0" t="0" r="0" b="1270"/>
            <wp:docPr id="926222127" name="Picture 926222127" descr="C:\Users\carlos.j.raboso\Pictures\ImagenesFIRe\Captura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arlos.j.raboso\Pictures\ImagenesFIRe\Captura3_7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58C" w14:textId="2540CBF3" w:rsidR="006564F6" w:rsidRDefault="006564F6" w:rsidP="006564F6">
      <w:pPr>
        <w:pStyle w:val="BodyText"/>
        <w:rPr>
          <w:lang w:val="es-ES"/>
        </w:rPr>
      </w:pPr>
    </w:p>
    <w:p w14:paraId="41DD025E" w14:textId="77777777" w:rsidR="006564F6" w:rsidRDefault="006564F6" w:rsidP="006564F6">
      <w:pPr>
        <w:pStyle w:val="BodyText"/>
        <w:rPr>
          <w:lang w:val="es-ES"/>
        </w:rPr>
      </w:pPr>
    </w:p>
    <w:p w14:paraId="484AB8E2" w14:textId="40B39CC8" w:rsidR="006564F6" w:rsidRDefault="006564F6" w:rsidP="006564F6">
      <w:pPr>
        <w:pStyle w:val="BodyText"/>
        <w:rPr>
          <w:lang w:val="es-ES"/>
        </w:rPr>
      </w:pPr>
    </w:p>
    <w:p w14:paraId="45928D55" w14:textId="399C098F" w:rsidR="006564F6" w:rsidRDefault="006564F6" w:rsidP="006564F6">
      <w:pPr>
        <w:pStyle w:val="BodyText"/>
        <w:rPr>
          <w:lang w:val="es-ES"/>
        </w:rPr>
      </w:pPr>
      <w:r>
        <w:rPr>
          <w:lang w:val="es-ES"/>
        </w:rPr>
        <w:t>En el caso de que el certificado que se quiera eliminar está asociado a alguna aplicación nos mostrara el siguiente mensaje.</w:t>
      </w:r>
    </w:p>
    <w:p w14:paraId="32278D04" w14:textId="77777777" w:rsidR="006564F6" w:rsidRDefault="006564F6" w:rsidP="006564F6">
      <w:pPr>
        <w:pStyle w:val="BodyText"/>
        <w:rPr>
          <w:lang w:val="es-ES"/>
        </w:rPr>
      </w:pPr>
    </w:p>
    <w:p w14:paraId="28E3E6C2" w14:textId="4B6A0866" w:rsidR="006564F6" w:rsidRDefault="006564F6" w:rsidP="006564F6">
      <w:pPr>
        <w:pStyle w:val="BodyText"/>
        <w:rPr>
          <w:lang w:val="es-ES"/>
        </w:rPr>
      </w:pPr>
    </w:p>
    <w:p w14:paraId="3DD105CD" w14:textId="25254984" w:rsidR="006564F6" w:rsidRDefault="006564F6" w:rsidP="006564F6">
      <w:pPr>
        <w:pStyle w:val="BodyText"/>
        <w:ind w:left="1416" w:firstLine="708"/>
        <w:rPr>
          <w:lang w:val="es-ES"/>
        </w:rPr>
      </w:pPr>
      <w:r w:rsidRPr="006564F6">
        <w:rPr>
          <w:noProof/>
          <w:lang w:val="en-GB" w:eastAsia="en-GB"/>
        </w:rPr>
        <w:drawing>
          <wp:inline distT="0" distB="0" distL="0" distR="0" wp14:anchorId="15D0090A" wp14:editId="14B0F01C">
            <wp:extent cx="3022600" cy="991577"/>
            <wp:effectExtent l="0" t="0" r="6350" b="0"/>
            <wp:docPr id="926222128" name="Picture 926222128" descr="C:\Users\carlos.j.raboso\Pictures\ImagenesFIRe\Captura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arlos.j.raboso\Pictures\ImagenesFIRe\Captura3_8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771" cy="99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0591A" w14:textId="42031195" w:rsidR="00060E7F" w:rsidRDefault="00060E7F" w:rsidP="00060E7F">
      <w:pPr>
        <w:pStyle w:val="BodyText"/>
        <w:rPr>
          <w:lang w:val="es-ES"/>
        </w:rPr>
      </w:pPr>
    </w:p>
    <w:p w14:paraId="0AC650DB" w14:textId="6EEC1747" w:rsidR="00060E7F" w:rsidRDefault="00060E7F" w:rsidP="00060E7F">
      <w:pPr>
        <w:pStyle w:val="BodyText"/>
        <w:rPr>
          <w:lang w:val="es-ES"/>
        </w:rPr>
      </w:pPr>
    </w:p>
    <w:p w14:paraId="7245F181" w14:textId="130FBB89" w:rsidR="00060E7F" w:rsidRDefault="00060E7F" w:rsidP="00060E7F">
      <w:pPr>
        <w:pStyle w:val="BodyText"/>
        <w:rPr>
          <w:lang w:val="es-ES"/>
        </w:rPr>
      </w:pPr>
    </w:p>
    <w:p w14:paraId="5D9A2EE4" w14:textId="10C6EFFA" w:rsidR="00060E7F" w:rsidRDefault="00060E7F" w:rsidP="00060E7F">
      <w:pPr>
        <w:pStyle w:val="BodyText"/>
        <w:rPr>
          <w:lang w:val="es-ES"/>
        </w:rPr>
      </w:pPr>
    </w:p>
    <w:p w14:paraId="3AF0F32E" w14:textId="5F248891" w:rsidR="00880FE9" w:rsidRDefault="00880FE9" w:rsidP="00060E7F">
      <w:pPr>
        <w:pStyle w:val="BodyText"/>
        <w:rPr>
          <w:lang w:val="es-ES"/>
        </w:rPr>
      </w:pPr>
    </w:p>
    <w:p w14:paraId="17981D56" w14:textId="72A290AC" w:rsidR="00880FE9" w:rsidRDefault="00880FE9" w:rsidP="00060E7F">
      <w:pPr>
        <w:pStyle w:val="BodyText"/>
        <w:rPr>
          <w:lang w:val="es-ES"/>
        </w:rPr>
      </w:pPr>
    </w:p>
    <w:p w14:paraId="6194FE68" w14:textId="77777777" w:rsidR="00880FE9" w:rsidRDefault="00880FE9" w:rsidP="00060E7F">
      <w:pPr>
        <w:pStyle w:val="BodyText"/>
        <w:rPr>
          <w:lang w:val="es-ES"/>
        </w:rPr>
      </w:pPr>
    </w:p>
    <w:p w14:paraId="5466E60A" w14:textId="261F5ADD" w:rsidR="00060E7F" w:rsidRDefault="00060E7F" w:rsidP="00060E7F">
      <w:pPr>
        <w:pStyle w:val="BodyText"/>
        <w:rPr>
          <w:lang w:val="es-ES"/>
        </w:rPr>
      </w:pPr>
    </w:p>
    <w:p w14:paraId="1BED8869" w14:textId="501C148F" w:rsidR="00060E7F" w:rsidRDefault="00060E7F" w:rsidP="00060E7F">
      <w:pPr>
        <w:pStyle w:val="BodyText"/>
        <w:rPr>
          <w:lang w:val="es-ES"/>
        </w:rPr>
      </w:pPr>
    </w:p>
    <w:p w14:paraId="604D9BE5" w14:textId="573B6C2D" w:rsidR="00060E7F" w:rsidRDefault="00060E7F" w:rsidP="00060E7F">
      <w:pPr>
        <w:pStyle w:val="Heading1"/>
        <w:rPr>
          <w:lang w:val="es-ES"/>
        </w:rPr>
      </w:pPr>
      <w:bookmarkStart w:id="30" w:name="_Toc21449099"/>
      <w:r>
        <w:rPr>
          <w:lang w:val="es-ES"/>
        </w:rPr>
        <w:lastRenderedPageBreak/>
        <w:t xml:space="preserve">6. </w:t>
      </w:r>
      <w:r w:rsidR="00E10D1F">
        <w:rPr>
          <w:lang w:val="es-ES"/>
        </w:rPr>
        <w:t xml:space="preserve">  </w:t>
      </w:r>
      <w:r w:rsidR="00871766">
        <w:rPr>
          <w:lang w:val="es-ES"/>
        </w:rPr>
        <w:t xml:space="preserve"> </w:t>
      </w:r>
      <w:r w:rsidR="00467923">
        <w:rPr>
          <w:lang w:val="es-ES"/>
        </w:rPr>
        <w:t xml:space="preserve"> </w:t>
      </w:r>
      <w:r w:rsidR="00CD5799">
        <w:rPr>
          <w:lang w:val="es-ES"/>
        </w:rPr>
        <w:t xml:space="preserve"> </w:t>
      </w:r>
      <w:r w:rsidR="00F04221">
        <w:rPr>
          <w:lang w:val="es-ES"/>
        </w:rPr>
        <w:t xml:space="preserve"> </w:t>
      </w:r>
      <w:r>
        <w:rPr>
          <w:lang w:val="es-ES"/>
        </w:rPr>
        <w:t>Administración de logs</w:t>
      </w:r>
      <w:bookmarkEnd w:id="30"/>
    </w:p>
    <w:p w14:paraId="78AD8A47" w14:textId="6CEC6A0F" w:rsidR="00762CB2" w:rsidRPr="0006141E" w:rsidRDefault="00762CB2" w:rsidP="00762CB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Como podemos observar en la siguiente captura, el sistema nos</w:t>
      </w:r>
      <w:r>
        <w:rPr>
          <w:rFonts w:ascii="Calibri" w:eastAsia="Calibri" w:hAnsi="Calibri"/>
          <w:sz w:val="22"/>
          <w:szCs w:val="22"/>
          <w:lang w:eastAsia="en-US"/>
        </w:rPr>
        <w:t xml:space="preserve"> muestra un listado con todos lo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logs instalado</w:t>
      </w:r>
      <w:r w:rsidRPr="0006141E">
        <w:rPr>
          <w:rFonts w:ascii="Calibri" w:eastAsia="Calibri" w:hAnsi="Calibri"/>
          <w:sz w:val="22"/>
          <w:szCs w:val="22"/>
          <w:lang w:eastAsia="en-US"/>
        </w:rPr>
        <w:t>s en el sistema.</w:t>
      </w:r>
    </w:p>
    <w:p w14:paraId="349EB6B6" w14:textId="2A476F9E" w:rsidR="00762CB2" w:rsidRDefault="006F771F" w:rsidP="00762CB2">
      <w:pPr>
        <w:spacing w:after="200" w:line="276" w:lineRule="auto"/>
        <w:rPr>
          <w:noProof/>
          <w:lang w:val="es-ES" w:eastAsia="en-GB"/>
        </w:rPr>
      </w:pPr>
      <w:r w:rsidRPr="006F771F">
        <w:rPr>
          <w:noProof/>
          <w:lang w:val="en-GB" w:eastAsia="en-GB"/>
        </w:rPr>
        <w:drawing>
          <wp:inline distT="0" distB="0" distL="0" distR="0" wp14:anchorId="5CBAE1FA" wp14:editId="3C9D7556">
            <wp:extent cx="5688330" cy="2070698"/>
            <wp:effectExtent l="0" t="0" r="7620" b="6350"/>
            <wp:docPr id="201" name="Picture 201" descr="C:\Users\carlos.j.raboso\Pictures\ImagenesFIRe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arlos.j.raboso\Pictures\ImagenesFIRe\Captura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07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CB2" w:rsidRPr="00B2735B">
        <w:rPr>
          <w:noProof/>
          <w:lang w:val="es-ES" w:eastAsia="en-GB"/>
        </w:rPr>
        <w:t xml:space="preserve"> </w:t>
      </w:r>
    </w:p>
    <w:p w14:paraId="47D433C4" w14:textId="77777777" w:rsidR="00762CB2" w:rsidRDefault="00762CB2" w:rsidP="00762CB2">
      <w:pPr>
        <w:spacing w:after="200" w:line="276" w:lineRule="auto"/>
        <w:rPr>
          <w:noProof/>
          <w:lang w:val="es-ES" w:eastAsia="en-GB"/>
        </w:rPr>
      </w:pPr>
    </w:p>
    <w:p w14:paraId="32D2C344" w14:textId="7587FC2C" w:rsidR="00762CB2" w:rsidRDefault="00762CB2" w:rsidP="00762CB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7CE20EFB" w14:textId="77777777" w:rsidR="00D675A8" w:rsidRPr="0006141E" w:rsidRDefault="00D675A8" w:rsidP="00762CB2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A99D21B" w14:textId="1B249A1F" w:rsidR="00762CB2" w:rsidRPr="0006141E" w:rsidRDefault="00762CB2" w:rsidP="00762CB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Dicha</w:t>
      </w:r>
      <w:r>
        <w:rPr>
          <w:rFonts w:ascii="Calibri" w:eastAsia="Calibri" w:hAnsi="Calibri"/>
          <w:sz w:val="22"/>
          <w:szCs w:val="22"/>
          <w:lang w:eastAsia="en-US"/>
        </w:rPr>
        <w:t xml:space="preserve"> tabla contendrá el nombre del </w:t>
      </w:r>
      <w:r w:rsidR="006F771F">
        <w:rPr>
          <w:rFonts w:ascii="Calibri" w:eastAsia="Calibri" w:hAnsi="Calibri"/>
          <w:sz w:val="22"/>
          <w:szCs w:val="22"/>
          <w:lang w:eastAsia="en-US"/>
        </w:rPr>
        <w:t>servidor y la URL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. </w:t>
      </w:r>
    </w:p>
    <w:p w14:paraId="5A1E3DCF" w14:textId="77777777" w:rsidR="00762CB2" w:rsidRPr="0006141E" w:rsidRDefault="00762CB2" w:rsidP="00762CB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Dispondremos de las siguientes acciones:</w:t>
      </w:r>
    </w:p>
    <w:p w14:paraId="55360C88" w14:textId="7EC00637" w:rsidR="00762CB2" w:rsidRDefault="00762CB2" w:rsidP="00762CB2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Dar de alta nuevo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 w:rsidR="006F771F">
        <w:rPr>
          <w:rFonts w:ascii="Calibri" w:eastAsia="Calibri" w:hAnsi="Calibri"/>
          <w:sz w:val="22"/>
          <w:szCs w:val="22"/>
          <w:lang w:eastAsia="en-US"/>
        </w:rPr>
        <w:t>servidores</w:t>
      </w:r>
      <w:r w:rsidRPr="0006141E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27BB570E" w14:textId="6D96599A" w:rsidR="00261A72" w:rsidRDefault="00261A72" w:rsidP="00762CB2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Tener acceso al listado de logs del servidor local.</w:t>
      </w:r>
    </w:p>
    <w:p w14:paraId="158BB18C" w14:textId="6D759BF9" w:rsidR="00762CB2" w:rsidRPr="00DD45D5" w:rsidRDefault="00762CB2" w:rsidP="00762CB2">
      <w:pPr>
        <w:numPr>
          <w:ilvl w:val="0"/>
          <w:numId w:val="10"/>
        </w:num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Ver todos los datos de los </w:t>
      </w:r>
      <w:r w:rsidR="006F771F">
        <w:rPr>
          <w:rFonts w:ascii="Calibri" w:eastAsia="Calibri" w:hAnsi="Calibri"/>
          <w:sz w:val="22"/>
          <w:szCs w:val="22"/>
          <w:lang w:eastAsia="en-US"/>
        </w:rPr>
        <w:t>servidores</w:t>
      </w:r>
      <w:r>
        <w:rPr>
          <w:rFonts w:ascii="Calibri" w:eastAsia="Calibri" w:hAnsi="Calibri"/>
          <w:sz w:val="22"/>
          <w:szCs w:val="22"/>
          <w:lang w:eastAsia="en-US"/>
        </w:rPr>
        <w:t xml:space="preserve"> (</w:t>
      </w:r>
      <w:r w:rsidR="00261A72">
        <w:rPr>
          <w:rFonts w:ascii="Calibri" w:eastAsia="Calibri" w:hAnsi="Calibri"/>
          <w:sz w:val="22"/>
          <w:szCs w:val="22"/>
          <w:lang w:eastAsia="en-US"/>
        </w:rPr>
        <w:t>(incluido comprobar, si hay o no conexión)</w:t>
      </w:r>
      <w:r>
        <w:rPr>
          <w:rFonts w:ascii="Calibri" w:eastAsia="Calibri" w:hAnsi="Calibri"/>
          <w:sz w:val="22"/>
          <w:szCs w:val="22"/>
          <w:lang w:eastAsia="en-US"/>
        </w:rPr>
        <w:t>)</w:t>
      </w:r>
    </w:p>
    <w:p w14:paraId="135BA875" w14:textId="5A6ACCE1" w:rsidR="00261A72" w:rsidRPr="00261A72" w:rsidRDefault="00762CB2" w:rsidP="009D3122">
      <w:pPr>
        <w:numPr>
          <w:ilvl w:val="0"/>
          <w:numId w:val="10"/>
        </w:numPr>
        <w:spacing w:after="200" w:line="276" w:lineRule="auto"/>
        <w:contextualSpacing/>
        <w:jc w:val="both"/>
        <w:rPr>
          <w:lang w:val="es-ES"/>
        </w:rPr>
      </w:pPr>
      <w:r w:rsidRPr="00261A72">
        <w:rPr>
          <w:rFonts w:ascii="Calibri" w:eastAsia="Calibri" w:hAnsi="Calibri"/>
          <w:sz w:val="22"/>
          <w:szCs w:val="22"/>
          <w:lang w:eastAsia="en-US"/>
        </w:rPr>
        <w:t xml:space="preserve">Editar </w:t>
      </w:r>
      <w:r w:rsidR="00261A72">
        <w:rPr>
          <w:rFonts w:ascii="Calibri" w:eastAsia="Calibri" w:hAnsi="Calibri"/>
          <w:sz w:val="22"/>
          <w:szCs w:val="22"/>
          <w:lang w:eastAsia="en-US"/>
        </w:rPr>
        <w:t>servidores.</w:t>
      </w:r>
    </w:p>
    <w:p w14:paraId="32FA53F8" w14:textId="621A1FDF" w:rsidR="006564F6" w:rsidRPr="00D675A8" w:rsidRDefault="00762CB2" w:rsidP="009D3122">
      <w:pPr>
        <w:numPr>
          <w:ilvl w:val="0"/>
          <w:numId w:val="10"/>
        </w:numPr>
        <w:spacing w:after="200" w:line="276" w:lineRule="auto"/>
        <w:contextualSpacing/>
        <w:jc w:val="both"/>
        <w:rPr>
          <w:lang w:val="es-ES"/>
        </w:rPr>
      </w:pPr>
      <w:r w:rsidRPr="00261A72">
        <w:rPr>
          <w:rFonts w:ascii="Calibri" w:eastAsia="Calibri" w:hAnsi="Calibri"/>
          <w:sz w:val="22"/>
          <w:szCs w:val="22"/>
          <w:lang w:eastAsia="en-US"/>
        </w:rPr>
        <w:t xml:space="preserve">Eliminar </w:t>
      </w:r>
      <w:r w:rsidR="00261A72">
        <w:rPr>
          <w:rFonts w:ascii="Calibri" w:eastAsia="Calibri" w:hAnsi="Calibri"/>
          <w:sz w:val="22"/>
          <w:szCs w:val="22"/>
          <w:lang w:eastAsia="en-US"/>
        </w:rPr>
        <w:t>servidores</w:t>
      </w:r>
      <w:r w:rsidRPr="00261A72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1F458B00" w14:textId="4FA11A4C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727AC4BA" w14:textId="7BA534F6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0BEDAE2B" w14:textId="6F611928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7B0EFC5A" w14:textId="4B7AE851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52F41F8" w14:textId="4781ACF0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54D44C34" w14:textId="09B12AEB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CC81FBB" w14:textId="6D0CF49B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510DC1D" w14:textId="73FD1FC6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50B8DFFF" w14:textId="738721AF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22429E4" w14:textId="7B5F67A4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1617FA10" w14:textId="7F2A469E" w:rsidR="00D675A8" w:rsidRDefault="00D675A8" w:rsidP="00D675A8">
      <w:pPr>
        <w:spacing w:after="200" w:line="276" w:lineRule="auto"/>
        <w:contextualSpacing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ED41C43" w14:textId="229DADE9" w:rsidR="00880FE9" w:rsidRDefault="00880FE9" w:rsidP="00880FE9">
      <w:pPr>
        <w:pStyle w:val="Heading1"/>
        <w:rPr>
          <w:rFonts w:eastAsia="Calibri"/>
          <w:lang w:eastAsia="en-US"/>
        </w:rPr>
      </w:pPr>
      <w:bookmarkStart w:id="31" w:name="_Toc21449100"/>
      <w:r>
        <w:rPr>
          <w:rFonts w:eastAsia="Calibri"/>
          <w:lang w:eastAsia="en-US"/>
        </w:rPr>
        <w:lastRenderedPageBreak/>
        <w:t>6</w:t>
      </w:r>
      <w:r w:rsidR="00D675A8">
        <w:rPr>
          <w:rFonts w:eastAsia="Calibri"/>
          <w:lang w:eastAsia="en-US"/>
        </w:rPr>
        <w:t xml:space="preserve">.1. </w:t>
      </w:r>
      <w:r w:rsidR="00E10D1F">
        <w:rPr>
          <w:rFonts w:eastAsia="Calibri"/>
          <w:lang w:eastAsia="en-US"/>
        </w:rPr>
        <w:t xml:space="preserve">  </w:t>
      </w:r>
      <w:r w:rsidR="00871766">
        <w:rPr>
          <w:rFonts w:eastAsia="Calibri"/>
          <w:lang w:eastAsia="en-US"/>
        </w:rPr>
        <w:t xml:space="preserve"> </w:t>
      </w:r>
      <w:r w:rsidR="00D675A8">
        <w:rPr>
          <w:rFonts w:eastAsia="Calibri"/>
          <w:lang w:eastAsia="en-US"/>
        </w:rPr>
        <w:t>Alta de nuevo servidor</w:t>
      </w:r>
      <w:bookmarkEnd w:id="31"/>
    </w:p>
    <w:p w14:paraId="4333C0B1" w14:textId="313B6CAF" w:rsidR="00880FE9" w:rsidRPr="0006141E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Si deseamos dar de alta un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nuev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</w:t>
      </w:r>
      <w:r>
        <w:rPr>
          <w:rFonts w:ascii="Calibri" w:eastAsia="Calibri" w:hAnsi="Calibri"/>
          <w:sz w:val="22"/>
          <w:szCs w:val="22"/>
          <w:lang w:eastAsia="en-US"/>
        </w:rPr>
        <w:t>servidor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debemos pulsar el botón “Alta </w:t>
      </w:r>
      <w:r>
        <w:rPr>
          <w:rFonts w:ascii="Calibri" w:eastAsia="Calibri" w:hAnsi="Calibri"/>
          <w:sz w:val="22"/>
          <w:szCs w:val="22"/>
          <w:lang w:eastAsia="en-US"/>
        </w:rPr>
        <w:t>de servidor</w:t>
      </w:r>
      <w:r w:rsidRPr="0006141E">
        <w:rPr>
          <w:rFonts w:ascii="Calibri" w:eastAsia="Calibri" w:hAnsi="Calibri"/>
          <w:sz w:val="22"/>
          <w:szCs w:val="22"/>
          <w:lang w:eastAsia="en-US"/>
        </w:rPr>
        <w:t>” del menú superior de la página.</w:t>
      </w:r>
    </w:p>
    <w:p w14:paraId="337410EE" w14:textId="77777777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A continuación, se nos mostrará un formulario similar al de la siguiente imagen.</w:t>
      </w:r>
    </w:p>
    <w:p w14:paraId="06BA5102" w14:textId="43730917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Donde se le asignara un nombre, la clave y dirección URL que corresponda.</w:t>
      </w:r>
    </w:p>
    <w:p w14:paraId="0DBA6614" w14:textId="77777777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noProof/>
          <w:sz w:val="22"/>
          <w:szCs w:val="22"/>
          <w:lang w:val="en-GB" w:eastAsia="en-GB"/>
        </w:rPr>
      </w:pPr>
    </w:p>
    <w:p w14:paraId="34C26556" w14:textId="37A693AE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880FE9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72955013" wp14:editId="7F790B11">
            <wp:extent cx="5688330" cy="2586728"/>
            <wp:effectExtent l="0" t="0" r="7620" b="4445"/>
            <wp:docPr id="203" name="Picture 203" descr="C:\Users\carlos.j.raboso\Pictures\ImagenesFIRe\Captura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arlos.j.raboso\Pictures\ImagenesFIRe\Captura6_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8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4D89" w14:textId="0E643C36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666A1CF" w14:textId="77777777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0B66325" w14:textId="7CC3620A" w:rsidR="00880FE9" w:rsidRDefault="00880FE9" w:rsidP="00880FE9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Deberemos rellenar los datos del form</w:t>
      </w:r>
      <w:r>
        <w:rPr>
          <w:rFonts w:ascii="Calibri" w:eastAsia="Calibri" w:hAnsi="Calibri"/>
          <w:sz w:val="22"/>
          <w:szCs w:val="22"/>
          <w:lang w:eastAsia="en-US"/>
        </w:rPr>
        <w:t>ulario y pulsar el botón “Guardar cambios</w:t>
      </w:r>
      <w:r w:rsidRPr="0006141E">
        <w:rPr>
          <w:rFonts w:ascii="Calibri" w:eastAsia="Calibri" w:hAnsi="Calibri"/>
          <w:sz w:val="22"/>
          <w:szCs w:val="22"/>
          <w:lang w:eastAsia="en-US"/>
        </w:rPr>
        <w:t>”.</w:t>
      </w:r>
    </w:p>
    <w:p w14:paraId="10064030" w14:textId="77777777" w:rsidR="00880FE9" w:rsidRDefault="00880FE9" w:rsidP="00880FE9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Podremos volver a la página anterior pulsando el botón “Volver”.</w:t>
      </w:r>
    </w:p>
    <w:p w14:paraId="5AD91853" w14:textId="18D131AC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2C6B4503" w14:textId="36874BD0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</w:p>
    <w:p w14:paraId="7F744320" w14:textId="5E4F3923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 w:rsidRPr="00880FE9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5B016314" wp14:editId="7BBECC2A">
            <wp:extent cx="5688330" cy="147457"/>
            <wp:effectExtent l="0" t="0" r="0" b="5080"/>
            <wp:docPr id="204" name="Picture 204" descr="C:\Users\carlos.j.raboso\Pictures\ImagenesFIRe\Captura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arlos.j.raboso\Pictures\ImagenesFIRe\Captura6_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EC34" w14:textId="3458758E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</w:p>
    <w:p w14:paraId="40A2898D" w14:textId="2471CB40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</w:p>
    <w:p w14:paraId="3C8F1DBB" w14:textId="4359D788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</w:p>
    <w:p w14:paraId="68AE46F5" w14:textId="5E4052BD" w:rsidR="00880FE9" w:rsidRDefault="00880FE9" w:rsidP="00880FE9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</w:p>
    <w:p w14:paraId="64B2F5D3" w14:textId="18B362E4" w:rsidR="00880FE9" w:rsidRDefault="00A00701" w:rsidP="00A00701">
      <w:pPr>
        <w:pStyle w:val="Heading1"/>
        <w:rPr>
          <w:rFonts w:eastAsia="Calibri"/>
          <w:lang w:val="es-ES" w:eastAsia="en-US"/>
        </w:rPr>
      </w:pPr>
      <w:bookmarkStart w:id="32" w:name="_Toc21449101"/>
      <w:r>
        <w:rPr>
          <w:rFonts w:eastAsia="Calibri"/>
          <w:lang w:val="es-ES" w:eastAsia="en-US"/>
        </w:rPr>
        <w:lastRenderedPageBreak/>
        <w:t xml:space="preserve">6.2. </w:t>
      </w:r>
      <w:r w:rsidR="00E10D1F">
        <w:rPr>
          <w:rFonts w:eastAsia="Calibri"/>
          <w:lang w:val="es-ES" w:eastAsia="en-US"/>
        </w:rPr>
        <w:t xml:space="preserve">  </w:t>
      </w:r>
      <w:r w:rsidR="00871766">
        <w:rPr>
          <w:rFonts w:eastAsia="Calibri"/>
          <w:lang w:val="es-ES" w:eastAsia="en-US"/>
        </w:rPr>
        <w:t xml:space="preserve"> </w:t>
      </w:r>
      <w:r>
        <w:rPr>
          <w:rFonts w:eastAsia="Calibri"/>
          <w:lang w:val="es-ES" w:eastAsia="en-US"/>
        </w:rPr>
        <w:t>Accesibilidad al listado de logs</w:t>
      </w:r>
      <w:bookmarkEnd w:id="32"/>
    </w:p>
    <w:p w14:paraId="067C8CB3" w14:textId="64D9DAE2" w:rsidR="00A00701" w:rsidRDefault="00A00701" w:rsidP="00A00701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Si se desea </w:t>
      </w:r>
      <w:r>
        <w:rPr>
          <w:rFonts w:ascii="Calibri" w:eastAsia="Calibri" w:hAnsi="Calibri"/>
          <w:sz w:val="22"/>
          <w:szCs w:val="22"/>
          <w:lang w:eastAsia="en-US"/>
        </w:rPr>
        <w:t xml:space="preserve">acceder al listado de logs del servidor local, habrá que pulsar el botón conectar </w:t>
      </w:r>
      <w:r w:rsidRPr="00CA60EA">
        <w:rPr>
          <w:noProof/>
          <w:lang w:eastAsia="en-US"/>
        </w:rPr>
        <w:t xml:space="preserve"> </w:t>
      </w:r>
      <w:r w:rsidRPr="00A00701">
        <w:rPr>
          <w:noProof/>
          <w:lang w:val="en-GB" w:eastAsia="en-GB"/>
        </w:rPr>
        <w:drawing>
          <wp:inline distT="0" distB="0" distL="0" distR="0" wp14:anchorId="79B1475C" wp14:editId="079706B4">
            <wp:extent cx="421640" cy="513080"/>
            <wp:effectExtent l="0" t="0" r="0" b="1270"/>
            <wp:docPr id="206" name="Picture 206" descr="C:\Users\carlos.j.raboso\Pictures\ImagenesFIRe\Captura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arlos.j.raboso\Pictures\ImagenesFIRe\CapturaServidor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732E5E61" w14:textId="735B4402" w:rsidR="00A00701" w:rsidRDefault="00A00701" w:rsidP="00A00701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Se mostrará una ventana con todos los campos de los servidores existentes en el sistema.</w:t>
      </w:r>
    </w:p>
    <w:p w14:paraId="0F4D07C0" w14:textId="77777777" w:rsidR="004A3EB2" w:rsidRDefault="004A3EB2" w:rsidP="00A00701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5E262D9" w14:textId="1455153B" w:rsidR="00A00701" w:rsidRDefault="00A00701" w:rsidP="00A00701">
      <w:pPr>
        <w:pStyle w:val="BodyText"/>
        <w:rPr>
          <w:rFonts w:eastAsia="Calibri"/>
          <w:lang w:eastAsia="en-US"/>
        </w:rPr>
      </w:pPr>
      <w:r w:rsidRPr="00A00701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05672403" wp14:editId="2E212E63">
            <wp:extent cx="5688330" cy="1586303"/>
            <wp:effectExtent l="0" t="0" r="7620" b="0"/>
            <wp:docPr id="207" name="Picture 207" descr="C:\Users\carlos.j.raboso\Pictures\ImagenesFIRe\Captura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arlos.j.raboso\Pictures\ImagenesFIRe\Captura6_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58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3C8C" w14:textId="13B8E324" w:rsidR="005B2D81" w:rsidRDefault="005B2D81" w:rsidP="00A00701">
      <w:pPr>
        <w:pStyle w:val="BodyText"/>
        <w:rPr>
          <w:rFonts w:eastAsia="Calibri"/>
          <w:lang w:eastAsia="en-US"/>
        </w:rPr>
      </w:pPr>
    </w:p>
    <w:p w14:paraId="36EEA5E2" w14:textId="77777777" w:rsidR="005B2D81" w:rsidRDefault="005B2D81" w:rsidP="00A00701">
      <w:pPr>
        <w:pStyle w:val="BodyText"/>
        <w:rPr>
          <w:rFonts w:eastAsia="Calibri"/>
          <w:lang w:eastAsia="en-US"/>
        </w:rPr>
      </w:pPr>
    </w:p>
    <w:p w14:paraId="56D84C63" w14:textId="77777777" w:rsidR="00A00701" w:rsidRDefault="00A00701" w:rsidP="00A00701">
      <w:pPr>
        <w:pStyle w:val="BodyText"/>
        <w:rPr>
          <w:rFonts w:eastAsia="Calibri"/>
          <w:lang w:eastAsia="en-US"/>
        </w:rPr>
      </w:pPr>
    </w:p>
    <w:p w14:paraId="55F622C7" w14:textId="7F20EAEB" w:rsidR="00A00701" w:rsidRDefault="00A00701" w:rsidP="00A00701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Se pulsará sobre el fichero que se quiere visualizar y se mostrará otra ventana</w:t>
      </w:r>
      <w:r w:rsidR="005B2D81">
        <w:rPr>
          <w:rFonts w:eastAsia="Calibri"/>
          <w:lang w:eastAsia="en-US"/>
        </w:rPr>
        <w:t xml:space="preserve"> donde se podrá buscar más detalladamente y así descargar el fichero</w:t>
      </w:r>
      <w:r w:rsidR="004A3EB2">
        <w:rPr>
          <w:rFonts w:eastAsia="Calibri"/>
          <w:lang w:eastAsia="en-US"/>
        </w:rPr>
        <w:t xml:space="preserve"> que se haya buscado</w:t>
      </w:r>
      <w:r w:rsidR="005B2D81">
        <w:rPr>
          <w:rFonts w:eastAsia="Calibri"/>
          <w:lang w:eastAsia="en-US"/>
        </w:rPr>
        <w:t>.</w:t>
      </w:r>
    </w:p>
    <w:p w14:paraId="30F22D3F" w14:textId="4DE44D05" w:rsidR="005B2D81" w:rsidRDefault="005B2D81" w:rsidP="00A00701">
      <w:pPr>
        <w:pStyle w:val="BodyText"/>
        <w:rPr>
          <w:rFonts w:eastAsia="Calibri"/>
          <w:lang w:eastAsia="en-US"/>
        </w:rPr>
      </w:pPr>
    </w:p>
    <w:p w14:paraId="4A6B9102" w14:textId="77777777" w:rsidR="004A3EB2" w:rsidRDefault="004A3EB2" w:rsidP="00A00701">
      <w:pPr>
        <w:pStyle w:val="BodyText"/>
        <w:rPr>
          <w:rFonts w:eastAsia="Calibri"/>
          <w:lang w:eastAsia="en-US"/>
        </w:rPr>
      </w:pPr>
    </w:p>
    <w:p w14:paraId="78D4673C" w14:textId="0711E4B9" w:rsidR="00A00701" w:rsidRDefault="00A00701" w:rsidP="00A00701">
      <w:pPr>
        <w:pStyle w:val="BodyText"/>
        <w:rPr>
          <w:rFonts w:eastAsia="Calibri"/>
          <w:lang w:eastAsia="en-US"/>
        </w:rPr>
      </w:pPr>
      <w:r w:rsidRPr="00A00701">
        <w:rPr>
          <w:rFonts w:eastAsia="Calibri"/>
          <w:noProof/>
          <w:lang w:val="en-GB" w:eastAsia="en-GB"/>
        </w:rPr>
        <w:drawing>
          <wp:inline distT="0" distB="0" distL="0" distR="0" wp14:anchorId="36B00860" wp14:editId="5CCB6EBC">
            <wp:extent cx="5688330" cy="2259719"/>
            <wp:effectExtent l="0" t="0" r="7620" b="7620"/>
            <wp:docPr id="208" name="Picture 208" descr="C:\Users\carlos.j.raboso\Pictures\ImagenesFIRe\Captura6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arlos.j.raboso\Pictures\ImagenesFIRe\Captura6_8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5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3A2A" w14:textId="404C9E43" w:rsidR="005B2D81" w:rsidRDefault="005B2D81" w:rsidP="00A00701">
      <w:pPr>
        <w:pStyle w:val="BodyText"/>
        <w:rPr>
          <w:rFonts w:eastAsia="Calibri"/>
          <w:lang w:eastAsia="en-US"/>
        </w:rPr>
      </w:pPr>
    </w:p>
    <w:p w14:paraId="56604156" w14:textId="494A0E36" w:rsidR="005B2D81" w:rsidRDefault="005B2D81" w:rsidP="00A00701">
      <w:pPr>
        <w:pStyle w:val="BodyText"/>
        <w:rPr>
          <w:rFonts w:eastAsia="Calibri"/>
          <w:lang w:eastAsia="en-US"/>
        </w:rPr>
      </w:pPr>
    </w:p>
    <w:p w14:paraId="39100A01" w14:textId="26B71109" w:rsidR="006B294A" w:rsidRDefault="006B294A" w:rsidP="00A00701">
      <w:pPr>
        <w:pStyle w:val="BodyText"/>
        <w:rPr>
          <w:rFonts w:eastAsia="Calibri"/>
          <w:lang w:eastAsia="en-US"/>
        </w:rPr>
      </w:pPr>
    </w:p>
    <w:p w14:paraId="58155D1C" w14:textId="4439A520" w:rsidR="006B294A" w:rsidRDefault="006B294A" w:rsidP="00A00701">
      <w:pPr>
        <w:pStyle w:val="BodyText"/>
        <w:rPr>
          <w:rFonts w:eastAsia="Calibri"/>
          <w:lang w:eastAsia="en-US"/>
        </w:rPr>
      </w:pPr>
    </w:p>
    <w:p w14:paraId="26B2663F" w14:textId="0F57A149" w:rsidR="006B294A" w:rsidRDefault="006B294A" w:rsidP="00A00701">
      <w:pPr>
        <w:pStyle w:val="BodyText"/>
        <w:rPr>
          <w:rFonts w:eastAsia="Calibri"/>
          <w:lang w:eastAsia="en-US"/>
        </w:rPr>
      </w:pPr>
    </w:p>
    <w:p w14:paraId="2FD32B43" w14:textId="7E5571DE" w:rsidR="006B294A" w:rsidRDefault="006B294A" w:rsidP="006B294A">
      <w:pPr>
        <w:pStyle w:val="Heading1"/>
        <w:rPr>
          <w:rFonts w:eastAsia="Calibri"/>
          <w:lang w:eastAsia="en-US"/>
        </w:rPr>
      </w:pPr>
      <w:bookmarkStart w:id="33" w:name="_Toc21449102"/>
      <w:r>
        <w:rPr>
          <w:rFonts w:eastAsia="Calibri"/>
          <w:lang w:eastAsia="en-US"/>
        </w:rPr>
        <w:lastRenderedPageBreak/>
        <w:t xml:space="preserve">6.3. </w:t>
      </w:r>
      <w:r w:rsidR="00E10D1F">
        <w:rPr>
          <w:rFonts w:eastAsia="Calibri"/>
          <w:lang w:eastAsia="en-US"/>
        </w:rPr>
        <w:t xml:space="preserve">  </w:t>
      </w:r>
      <w:r w:rsidR="00871766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Ver todos los datos de un servidor</w:t>
      </w:r>
      <w:bookmarkEnd w:id="33"/>
    </w:p>
    <w:p w14:paraId="3CA5DEDA" w14:textId="13C99EFD" w:rsidR="006B294A" w:rsidRDefault="006B294A" w:rsidP="006B294A">
      <w:pPr>
        <w:pStyle w:val="BodyText"/>
        <w:rPr>
          <w:rFonts w:asciiTheme="minorHAnsi" w:eastAsia="Calibri" w:hAnsiTheme="minorHAnsi"/>
          <w:sz w:val="22"/>
          <w:lang w:eastAsia="en-US"/>
        </w:rPr>
      </w:pPr>
      <w:r>
        <w:rPr>
          <w:rFonts w:asciiTheme="minorHAnsi" w:eastAsia="Calibri" w:hAnsiTheme="minorHAnsi"/>
          <w:sz w:val="22"/>
          <w:lang w:eastAsia="en-US"/>
        </w:rPr>
        <w:t xml:space="preserve">Si pulsamos en el botón ver </w:t>
      </w:r>
      <w:r w:rsidRPr="0035195F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7D609772" wp14:editId="7D9EF914">
            <wp:extent cx="406400" cy="228600"/>
            <wp:effectExtent l="0" t="0" r="0" b="0"/>
            <wp:docPr id="209" name="Picture 209" descr="C:\Users\carlos.j.raboso\Pictures\ImagenesFIRe\CapturaO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.j.raboso\Pictures\ImagenesFIRe\CapturaOj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Calibri" w:hAnsiTheme="minorHAnsi"/>
          <w:sz w:val="22"/>
          <w:lang w:eastAsia="en-US"/>
        </w:rPr>
        <w:t xml:space="preserve"> en la columna acciones podremos ver todos los campos del servidor. Se mostrará una ventana análoga a la de alta de nuevo servidor, pero de solo lectura.</w:t>
      </w:r>
    </w:p>
    <w:p w14:paraId="38E50A81" w14:textId="0C9CB5FF" w:rsidR="00974CCA" w:rsidRDefault="00974CCA" w:rsidP="006B294A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311AC29D" w14:textId="4223B0BF" w:rsidR="006B294A" w:rsidRDefault="006B294A" w:rsidP="006B294A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6E406986" w14:textId="1120C6A6" w:rsidR="006B294A" w:rsidRDefault="006B294A" w:rsidP="006B294A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3171842E" w14:textId="5B0BB75D" w:rsidR="006B294A" w:rsidRDefault="006B294A" w:rsidP="006B294A">
      <w:pPr>
        <w:pStyle w:val="BodyText"/>
        <w:rPr>
          <w:rFonts w:eastAsia="Calibri"/>
          <w:lang w:eastAsia="en-US"/>
        </w:rPr>
      </w:pPr>
      <w:r w:rsidRPr="006B294A">
        <w:rPr>
          <w:rFonts w:eastAsia="Calibri"/>
          <w:noProof/>
          <w:lang w:val="en-GB" w:eastAsia="en-GB"/>
        </w:rPr>
        <w:drawing>
          <wp:inline distT="0" distB="0" distL="0" distR="0" wp14:anchorId="7061E97A" wp14:editId="237A8952">
            <wp:extent cx="5688330" cy="2768728"/>
            <wp:effectExtent l="0" t="0" r="7620" b="0"/>
            <wp:docPr id="210" name="Picture 210" descr="C:\Users\carlos.j.raboso\Pictures\ImagenesFIRe\Captura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carlos.j.raboso\Pictures\ImagenesFIRe\Captura6_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7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3EED" w14:textId="6487D56F" w:rsidR="00974CCA" w:rsidRDefault="00974CCA" w:rsidP="006B294A">
      <w:pPr>
        <w:pStyle w:val="BodyText"/>
        <w:rPr>
          <w:rFonts w:eastAsia="Calibri"/>
          <w:lang w:eastAsia="en-US"/>
        </w:rPr>
      </w:pPr>
    </w:p>
    <w:p w14:paraId="17BBE5EA" w14:textId="4B1DF87A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  <w:r>
        <w:rPr>
          <w:rFonts w:asciiTheme="minorHAnsi" w:eastAsia="Calibri" w:hAnsiTheme="minorHAnsi"/>
          <w:sz w:val="22"/>
          <w:lang w:eastAsia="en-US"/>
        </w:rPr>
        <w:t>En todas las pantallas se podrá comprobar la conexión del servidor con la dirección URL y pulsando sobre el botón de “Comprobar conexión”, cuando la conexión exista mostrará esta imagen.</w:t>
      </w:r>
    </w:p>
    <w:p w14:paraId="0E6BD3E6" w14:textId="77777777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04FA01BB" w14:textId="4CC938BA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  <w:r w:rsidRPr="00974CCA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12BB303F" wp14:editId="3202801F">
            <wp:extent cx="5688330" cy="617929"/>
            <wp:effectExtent l="0" t="0" r="7620" b="0"/>
            <wp:docPr id="211" name="Picture 211" descr="C:\Users\carlos.j.raboso\Pictures\ImagenesFIRe\Capturaco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arlos.j.raboso\Pictures\ImagenesFIRe\Capturaconexion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19CD" w14:textId="78721B90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4C986490" w14:textId="596FBD68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  <w:r>
        <w:rPr>
          <w:rFonts w:asciiTheme="minorHAnsi" w:eastAsia="Calibri" w:hAnsiTheme="minorHAnsi"/>
          <w:sz w:val="22"/>
          <w:lang w:eastAsia="en-US"/>
        </w:rPr>
        <w:t>Cuando no exista la conexión mostrara esta otra.</w:t>
      </w:r>
    </w:p>
    <w:p w14:paraId="54679E59" w14:textId="01901F63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</w:p>
    <w:p w14:paraId="1110B896" w14:textId="3870F2A4" w:rsidR="00974CCA" w:rsidRDefault="00974CCA" w:rsidP="00974CCA">
      <w:pPr>
        <w:pStyle w:val="BodyText"/>
        <w:rPr>
          <w:rFonts w:asciiTheme="minorHAnsi" w:eastAsia="Calibri" w:hAnsiTheme="minorHAnsi"/>
          <w:sz w:val="22"/>
          <w:lang w:eastAsia="en-US"/>
        </w:rPr>
      </w:pPr>
      <w:r w:rsidRPr="00974CCA">
        <w:rPr>
          <w:rFonts w:asciiTheme="minorHAnsi" w:eastAsia="Calibri" w:hAnsiTheme="minorHAnsi"/>
          <w:noProof/>
          <w:sz w:val="22"/>
          <w:lang w:val="en-GB" w:eastAsia="en-GB"/>
        </w:rPr>
        <w:drawing>
          <wp:inline distT="0" distB="0" distL="0" distR="0" wp14:anchorId="4DAE89D1" wp14:editId="334302FF">
            <wp:extent cx="5688330" cy="652983"/>
            <wp:effectExtent l="0" t="0" r="7620" b="0"/>
            <wp:docPr id="212" name="Picture 212" descr="C:\Users\carlos.j.raboso\Pictures\ImagenesFIRe\Capturanoco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arlos.j.raboso\Pictures\ImagenesFIRe\Capturanoconexion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F43E" w14:textId="77777777" w:rsidR="00974CCA" w:rsidRPr="006B294A" w:rsidRDefault="00974CCA" w:rsidP="006B294A">
      <w:pPr>
        <w:pStyle w:val="BodyText"/>
        <w:rPr>
          <w:rFonts w:eastAsia="Calibri"/>
          <w:lang w:eastAsia="en-US"/>
        </w:rPr>
      </w:pPr>
    </w:p>
    <w:p w14:paraId="4EB7B0F2" w14:textId="77777777" w:rsidR="005B2D81" w:rsidRPr="00A00701" w:rsidRDefault="005B2D81" w:rsidP="00A00701">
      <w:pPr>
        <w:pStyle w:val="BodyText"/>
        <w:rPr>
          <w:rFonts w:eastAsia="Calibri"/>
          <w:lang w:eastAsia="en-US"/>
        </w:rPr>
      </w:pPr>
    </w:p>
    <w:p w14:paraId="5884FD87" w14:textId="0C08BEB0" w:rsidR="00880FE9" w:rsidRPr="00880FE9" w:rsidRDefault="00880FE9" w:rsidP="00880FE9">
      <w:pPr>
        <w:pStyle w:val="BodyText"/>
        <w:rPr>
          <w:lang w:val="es-ES" w:eastAsia="en-US"/>
        </w:rPr>
      </w:pPr>
    </w:p>
    <w:p w14:paraId="1A1C9D09" w14:textId="603E1C10" w:rsidR="00D675A8" w:rsidRDefault="00D675A8" w:rsidP="00205ED7">
      <w:pPr>
        <w:pStyle w:val="BodyText"/>
      </w:pPr>
    </w:p>
    <w:p w14:paraId="49C771DF" w14:textId="0216A501" w:rsidR="00974CCA" w:rsidRDefault="00974CCA" w:rsidP="00205ED7">
      <w:pPr>
        <w:pStyle w:val="BodyText"/>
      </w:pPr>
    </w:p>
    <w:p w14:paraId="39C4D7A7" w14:textId="7A59CE38" w:rsidR="00974CCA" w:rsidRDefault="00974CCA" w:rsidP="00205ED7">
      <w:pPr>
        <w:pStyle w:val="BodyText"/>
      </w:pPr>
    </w:p>
    <w:p w14:paraId="62493CA4" w14:textId="486F8F9B" w:rsidR="00974CCA" w:rsidRDefault="00974CCA" w:rsidP="00205ED7">
      <w:pPr>
        <w:pStyle w:val="BodyText"/>
      </w:pPr>
    </w:p>
    <w:p w14:paraId="7AE4FCF4" w14:textId="70B565AB" w:rsidR="00974CCA" w:rsidRDefault="00974CCA" w:rsidP="00205ED7">
      <w:pPr>
        <w:pStyle w:val="BodyText"/>
      </w:pPr>
    </w:p>
    <w:p w14:paraId="4874183B" w14:textId="5F5E1CA3" w:rsidR="00974CCA" w:rsidRDefault="00974CCA" w:rsidP="00974CCA">
      <w:pPr>
        <w:pStyle w:val="Heading1"/>
      </w:pPr>
      <w:bookmarkStart w:id="34" w:name="_Toc21449103"/>
      <w:r>
        <w:lastRenderedPageBreak/>
        <w:t xml:space="preserve">6.4. </w:t>
      </w:r>
      <w:r w:rsidR="00E10D1F">
        <w:t xml:space="preserve">  </w:t>
      </w:r>
      <w:r w:rsidR="00871766">
        <w:t xml:space="preserve"> </w:t>
      </w:r>
      <w:r>
        <w:t>Editar servidor</w:t>
      </w:r>
      <w:bookmarkEnd w:id="34"/>
    </w:p>
    <w:p w14:paraId="2F2A49D2" w14:textId="7E7486D5" w:rsidR="00974CCA" w:rsidRDefault="00974CCA" w:rsidP="00974CC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Si se desea </w:t>
      </w:r>
      <w:r>
        <w:rPr>
          <w:rFonts w:ascii="Calibri" w:eastAsia="Calibri" w:hAnsi="Calibri"/>
          <w:sz w:val="22"/>
          <w:szCs w:val="22"/>
          <w:lang w:eastAsia="en-US"/>
        </w:rPr>
        <w:t>editar los datos de alguno de lo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servidores</w:t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 ins</w:t>
      </w:r>
      <w:r>
        <w:rPr>
          <w:rFonts w:ascii="Calibri" w:eastAsia="Calibri" w:hAnsi="Calibri"/>
          <w:sz w:val="22"/>
          <w:szCs w:val="22"/>
          <w:lang w:eastAsia="en-US"/>
        </w:rPr>
        <w:t xml:space="preserve">talados, habrá que pulsar el botón editar </w:t>
      </w:r>
      <w:r w:rsidRPr="00CA60EA">
        <w:rPr>
          <w:noProof/>
          <w:lang w:eastAsia="en-US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18BC4BCA" wp14:editId="0AB43C5C">
            <wp:extent cx="310551" cy="294626"/>
            <wp:effectExtent l="0" t="0" r="0" b="0"/>
            <wp:docPr id="21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02" cy="29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0EA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045EB989" w14:textId="57607D2A" w:rsidR="00974CCA" w:rsidRDefault="00974CCA" w:rsidP="00974CC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Se mostrará una ventana con todos los campos del servidor editables.</w:t>
      </w:r>
    </w:p>
    <w:p w14:paraId="410071BE" w14:textId="77777777" w:rsidR="00974CCA" w:rsidRDefault="00974CCA" w:rsidP="00974CC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Una vez realizada la edición, se debe pulsar sobre el botón “Guardar cambios”.</w:t>
      </w:r>
    </w:p>
    <w:p w14:paraId="49186FF9" w14:textId="110CD578" w:rsidR="00974CCA" w:rsidRDefault="00974CCA" w:rsidP="00974CC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46619D0" w14:textId="77777777" w:rsidR="00EC7B77" w:rsidRDefault="00EC7B77" w:rsidP="00974CC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98C7727" w14:textId="6F84AA1B" w:rsidR="00974CCA" w:rsidRDefault="00974CCA" w:rsidP="00974CCA">
      <w:pPr>
        <w:pStyle w:val="BodyText"/>
      </w:pPr>
      <w:r w:rsidRPr="00974CCA">
        <w:rPr>
          <w:noProof/>
          <w:lang w:val="en-GB" w:eastAsia="en-GB"/>
        </w:rPr>
        <w:drawing>
          <wp:inline distT="0" distB="0" distL="0" distR="0" wp14:anchorId="3FE205B5" wp14:editId="369A4C90">
            <wp:extent cx="5688330" cy="2626634"/>
            <wp:effectExtent l="0" t="0" r="7620" b="2540"/>
            <wp:docPr id="216" name="Picture 216" descr="C:\Users\carlos.j.raboso\Pictures\ImagenesFIRe\Captura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arlos.j.raboso\Pictures\ImagenesFIRe\Captura6_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D3B4" w14:textId="0E594E13" w:rsidR="00EC7B77" w:rsidRDefault="00EC7B77" w:rsidP="00974CCA">
      <w:pPr>
        <w:pStyle w:val="BodyText"/>
      </w:pPr>
    </w:p>
    <w:p w14:paraId="1314DC16" w14:textId="77777777" w:rsidR="00EC7B77" w:rsidRDefault="00EC7B77" w:rsidP="00974CCA">
      <w:pPr>
        <w:pStyle w:val="BodyText"/>
      </w:pPr>
    </w:p>
    <w:p w14:paraId="2CC3E8E3" w14:textId="77777777" w:rsidR="00974CCA" w:rsidRDefault="00974CCA" w:rsidP="00974CCA">
      <w:pPr>
        <w:pStyle w:val="BodyText"/>
      </w:pPr>
    </w:p>
    <w:p w14:paraId="72CA1E82" w14:textId="77777777" w:rsidR="00974CCA" w:rsidRDefault="00974CCA" w:rsidP="00974CCA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>
        <w:rPr>
          <w:rFonts w:ascii="Calibri" w:eastAsia="Calibri" w:hAnsi="Calibri"/>
          <w:sz w:val="22"/>
          <w:szCs w:val="22"/>
          <w:lang w:val="es-ES" w:eastAsia="en-US"/>
        </w:rPr>
        <w:t>En el caso de que todo haya ido correctamente nos mostrara un mensaje indicándolo.</w:t>
      </w:r>
    </w:p>
    <w:p w14:paraId="4F015D75" w14:textId="77777777" w:rsidR="00974CCA" w:rsidRPr="008844B7" w:rsidRDefault="00974CCA" w:rsidP="00974CCA">
      <w:pPr>
        <w:pStyle w:val="BodyText"/>
        <w:rPr>
          <w:lang w:val="es-ES"/>
        </w:rPr>
      </w:pPr>
    </w:p>
    <w:p w14:paraId="026B31A4" w14:textId="468DB023" w:rsidR="00974CCA" w:rsidRDefault="00EC7B77" w:rsidP="00974CCA">
      <w:pPr>
        <w:pStyle w:val="BodyText"/>
      </w:pPr>
      <w:r w:rsidRPr="00EC7B77">
        <w:rPr>
          <w:noProof/>
          <w:lang w:val="en-GB" w:eastAsia="en-GB"/>
        </w:rPr>
        <w:drawing>
          <wp:inline distT="0" distB="0" distL="0" distR="0" wp14:anchorId="3C0F1BC6" wp14:editId="0B2246FC">
            <wp:extent cx="5688330" cy="231719"/>
            <wp:effectExtent l="0" t="0" r="0" b="0"/>
            <wp:docPr id="217" name="Picture 217" descr="C:\Users\carlos.j.raboso\Pictures\ImagenesFIRe\Captura6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carlos.j.raboso\Pictures\ImagenesFIRe\Captura6_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3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15C6" w14:textId="77777777" w:rsidR="00974CCA" w:rsidRDefault="00974CCA" w:rsidP="00974CCA">
      <w:pPr>
        <w:pStyle w:val="BodyText"/>
      </w:pPr>
    </w:p>
    <w:p w14:paraId="68B16DFC" w14:textId="6FA38C2E" w:rsidR="00974CCA" w:rsidRDefault="00974CCA" w:rsidP="00974CCA">
      <w:pPr>
        <w:pStyle w:val="BodyText"/>
      </w:pPr>
    </w:p>
    <w:p w14:paraId="7045B3F3" w14:textId="420855EF" w:rsidR="00EC7B77" w:rsidRDefault="00EC7B77" w:rsidP="00974CCA">
      <w:pPr>
        <w:pStyle w:val="BodyText"/>
      </w:pPr>
    </w:p>
    <w:p w14:paraId="54D57748" w14:textId="0A3105B9" w:rsidR="00EC7B77" w:rsidRDefault="00EC7B77" w:rsidP="00974CCA">
      <w:pPr>
        <w:pStyle w:val="BodyText"/>
      </w:pPr>
    </w:p>
    <w:p w14:paraId="15B53538" w14:textId="43D3329A" w:rsidR="00EC7B77" w:rsidRDefault="00EC7B77" w:rsidP="00974CCA">
      <w:pPr>
        <w:pStyle w:val="BodyText"/>
      </w:pPr>
    </w:p>
    <w:p w14:paraId="18491A09" w14:textId="77777777" w:rsidR="00EC7B77" w:rsidRPr="00974CCA" w:rsidRDefault="00EC7B77" w:rsidP="00974CCA">
      <w:pPr>
        <w:pStyle w:val="BodyText"/>
      </w:pPr>
    </w:p>
    <w:p w14:paraId="78663061" w14:textId="0FF9731C" w:rsidR="00974CCA" w:rsidRDefault="00974CCA" w:rsidP="00974CCA">
      <w:pPr>
        <w:pStyle w:val="BodyText"/>
      </w:pPr>
    </w:p>
    <w:p w14:paraId="6FC1A561" w14:textId="337575E8" w:rsidR="0058789B" w:rsidRDefault="0058789B" w:rsidP="00974CCA">
      <w:pPr>
        <w:pStyle w:val="BodyText"/>
      </w:pPr>
    </w:p>
    <w:p w14:paraId="3C3920B2" w14:textId="46474EB7" w:rsidR="0058789B" w:rsidRDefault="0058789B" w:rsidP="00974CCA">
      <w:pPr>
        <w:pStyle w:val="BodyText"/>
      </w:pPr>
    </w:p>
    <w:p w14:paraId="38A39E7E" w14:textId="42856ABA" w:rsidR="0058789B" w:rsidRDefault="0058789B" w:rsidP="00974CCA">
      <w:pPr>
        <w:pStyle w:val="BodyText"/>
      </w:pPr>
    </w:p>
    <w:p w14:paraId="135C47ED" w14:textId="07EE2308" w:rsidR="0058789B" w:rsidRDefault="0058789B" w:rsidP="0058789B">
      <w:pPr>
        <w:pStyle w:val="Heading1"/>
      </w:pPr>
      <w:bookmarkStart w:id="35" w:name="_Toc21449104"/>
      <w:r>
        <w:lastRenderedPageBreak/>
        <w:t xml:space="preserve">6.5. </w:t>
      </w:r>
      <w:r w:rsidR="00E10D1F">
        <w:t xml:space="preserve"> </w:t>
      </w:r>
      <w:r w:rsidR="00871766">
        <w:t xml:space="preserve"> </w:t>
      </w:r>
      <w:r w:rsidR="00E10D1F">
        <w:t xml:space="preserve"> </w:t>
      </w:r>
      <w:r>
        <w:t>Eliminar servidor</w:t>
      </w:r>
      <w:bookmarkEnd w:id="35"/>
    </w:p>
    <w:p w14:paraId="4E85FAD0" w14:textId="3B2B5DA4" w:rsidR="0058789B" w:rsidRPr="0006141E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val="es-ES"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Si se desea eliminar algun</w:t>
      </w:r>
      <w:r>
        <w:rPr>
          <w:rFonts w:ascii="Calibri" w:eastAsia="Calibri" w:hAnsi="Calibri"/>
          <w:sz w:val="22"/>
          <w:szCs w:val="22"/>
          <w:lang w:eastAsia="en-US"/>
        </w:rPr>
        <w:t>o de lo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s </w:t>
      </w:r>
      <w:r>
        <w:rPr>
          <w:rFonts w:ascii="Calibri" w:eastAsia="Calibri" w:hAnsi="Calibri"/>
          <w:sz w:val="22"/>
          <w:szCs w:val="22"/>
          <w:lang w:eastAsia="en-US"/>
        </w:rPr>
        <w:t>servidores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instalad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>s, habrá que pulsar en el icono con forma de papelera</w:t>
      </w:r>
      <w:r>
        <w:rPr>
          <w:noProof/>
          <w:lang w:val="en-GB" w:eastAsia="en-GB"/>
        </w:rPr>
        <w:drawing>
          <wp:inline distT="0" distB="0" distL="0" distR="0" wp14:anchorId="1B9D5026" wp14:editId="7D1876DA">
            <wp:extent cx="400050" cy="323850"/>
            <wp:effectExtent l="0" t="0" r="0" b="0"/>
            <wp:docPr id="21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, en la columna “Acciones “que encontraremos a la derecha de la tabla. </w:t>
      </w:r>
    </w:p>
    <w:p w14:paraId="04F3CB91" w14:textId="773BDF1E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El Sistema solicitará una confirmación mediante una ventana de advertencia.</w:t>
      </w:r>
    </w:p>
    <w:p w14:paraId="4EEB6AF3" w14:textId="69664810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13E77F8F" w14:textId="77777777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17D53087" w14:textId="5701E8FA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58789B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660785CD" wp14:editId="631E30CC">
            <wp:extent cx="5688330" cy="1690247"/>
            <wp:effectExtent l="0" t="0" r="7620" b="5715"/>
            <wp:docPr id="221" name="Picture 221" descr="C:\Users\carlos.j.raboso\Pictures\ImagenesFIRe\Captura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carlos.j.raboso\Pictures\ImagenesFIRe\Captura6_6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69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5D05" w14:textId="77777777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44046893" w14:textId="3E61357D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24DCC0F" w14:textId="77777777" w:rsidR="0058789B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782CAE7C" w14:textId="7C11BC20" w:rsidR="0058789B" w:rsidRPr="0006141E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Tras realizar dicha confirm</w:t>
      </w:r>
      <w:r>
        <w:rPr>
          <w:rFonts w:ascii="Calibri" w:eastAsia="Calibri" w:hAnsi="Calibri"/>
          <w:sz w:val="22"/>
          <w:szCs w:val="22"/>
          <w:lang w:eastAsia="en-US"/>
        </w:rPr>
        <w:t>ación se realiza el borrado del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</w:t>
      </w:r>
      <w:r>
        <w:rPr>
          <w:rFonts w:ascii="Calibri" w:eastAsia="Calibri" w:hAnsi="Calibri"/>
          <w:sz w:val="22"/>
          <w:szCs w:val="22"/>
          <w:lang w:eastAsia="en-US"/>
        </w:rPr>
        <w:t>servidor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seleccionad</w:t>
      </w:r>
      <w:r>
        <w:rPr>
          <w:rFonts w:ascii="Calibri" w:eastAsia="Calibri" w:hAnsi="Calibri"/>
          <w:sz w:val="22"/>
          <w:szCs w:val="22"/>
          <w:lang w:eastAsia="en-US"/>
        </w:rPr>
        <w:t>o</w:t>
      </w:r>
      <w:r w:rsidRPr="0006141E">
        <w:rPr>
          <w:rFonts w:ascii="Calibri" w:eastAsia="Calibri" w:hAnsi="Calibri"/>
          <w:sz w:val="22"/>
          <w:szCs w:val="22"/>
          <w:lang w:eastAsia="en-US"/>
        </w:rPr>
        <w:t>, el sistema nos muestra un mensaje certificando el resultado de la operación</w:t>
      </w:r>
    </w:p>
    <w:p w14:paraId="652EB824" w14:textId="15166071" w:rsidR="0058789B" w:rsidRPr="0006141E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58789B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49F09AFB" wp14:editId="72E661C0">
            <wp:extent cx="5688330" cy="262308"/>
            <wp:effectExtent l="0" t="0" r="7620" b="4445"/>
            <wp:docPr id="222" name="Picture 222" descr="C:\Users\carlos.j.raboso\Pictures\ImagenesFIRe\Captura6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carlos.j.raboso\Pictures\ImagenesFIRe\Captura6_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28E6" w14:textId="77777777" w:rsidR="0058789B" w:rsidRPr="0006141E" w:rsidRDefault="0058789B" w:rsidP="0058789B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Tenga cuidado pues esta operación no se puede deshacer.</w:t>
      </w:r>
    </w:p>
    <w:p w14:paraId="603CE801" w14:textId="77777777" w:rsidR="0058789B" w:rsidRDefault="0058789B" w:rsidP="0058789B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br w:type="page"/>
      </w:r>
    </w:p>
    <w:p w14:paraId="2AF5E864" w14:textId="5EFD5156" w:rsidR="0058789B" w:rsidRDefault="002F1B63" w:rsidP="002F1B63">
      <w:pPr>
        <w:pStyle w:val="Heading1"/>
      </w:pPr>
      <w:bookmarkStart w:id="36" w:name="_Toc21449105"/>
      <w:r>
        <w:lastRenderedPageBreak/>
        <w:t xml:space="preserve">7. </w:t>
      </w:r>
      <w:r w:rsidR="00E10D1F">
        <w:t xml:space="preserve">  </w:t>
      </w:r>
      <w:r w:rsidR="00467923">
        <w:t xml:space="preserve"> </w:t>
      </w:r>
      <w:r w:rsidR="00F04221">
        <w:t xml:space="preserve">  </w:t>
      </w:r>
      <w:r w:rsidR="00F1165E">
        <w:t xml:space="preserve"> </w:t>
      </w:r>
      <w:r>
        <w:t>Administración de las estadísticas</w:t>
      </w:r>
      <w:bookmarkEnd w:id="36"/>
    </w:p>
    <w:p w14:paraId="2CCD5180" w14:textId="386BD801" w:rsidR="002F1B63" w:rsidRPr="0006141E" w:rsidRDefault="002F1B63" w:rsidP="002F1B63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Como podemos observar en la siguiente captura, el sistema nos</w:t>
      </w:r>
      <w:r>
        <w:rPr>
          <w:rFonts w:ascii="Calibri" w:eastAsia="Calibri" w:hAnsi="Calibri"/>
          <w:sz w:val="22"/>
          <w:szCs w:val="22"/>
          <w:lang w:eastAsia="en-US"/>
        </w:rPr>
        <w:t xml:space="preserve"> muestra donde se podrán realizar las consultas de las estadísticas de las aplicaciones instalada</w:t>
      </w:r>
      <w:r w:rsidRPr="0006141E">
        <w:rPr>
          <w:rFonts w:ascii="Calibri" w:eastAsia="Calibri" w:hAnsi="Calibri"/>
          <w:sz w:val="22"/>
          <w:szCs w:val="22"/>
          <w:lang w:eastAsia="en-US"/>
        </w:rPr>
        <w:t>s en el sistema.</w:t>
      </w:r>
    </w:p>
    <w:p w14:paraId="5BBC6ED2" w14:textId="2B55CDFA" w:rsidR="002F1B63" w:rsidRDefault="002F1B63" w:rsidP="002F1B63">
      <w:pPr>
        <w:spacing w:after="200" w:line="276" w:lineRule="auto"/>
        <w:rPr>
          <w:noProof/>
          <w:lang w:val="es-ES" w:eastAsia="en-GB"/>
        </w:rPr>
      </w:pPr>
      <w:r w:rsidRPr="00B2735B">
        <w:rPr>
          <w:noProof/>
          <w:lang w:val="es-ES" w:eastAsia="en-GB"/>
        </w:rPr>
        <w:t xml:space="preserve"> </w:t>
      </w:r>
    </w:p>
    <w:p w14:paraId="46332AD3" w14:textId="4479E17C" w:rsidR="002F1B63" w:rsidRDefault="002F1B63" w:rsidP="002F1B63">
      <w:pPr>
        <w:spacing w:after="200" w:line="276" w:lineRule="auto"/>
        <w:rPr>
          <w:noProof/>
          <w:lang w:val="es-ES" w:eastAsia="en-GB"/>
        </w:rPr>
      </w:pPr>
      <w:r w:rsidRPr="002F1B63">
        <w:rPr>
          <w:noProof/>
          <w:lang w:val="en-GB" w:eastAsia="en-GB"/>
        </w:rPr>
        <w:drawing>
          <wp:inline distT="0" distB="0" distL="0" distR="0" wp14:anchorId="5297E7F1" wp14:editId="592B7CC4">
            <wp:extent cx="5688330" cy="1161090"/>
            <wp:effectExtent l="0" t="0" r="7620" b="1270"/>
            <wp:docPr id="926222146" name="Picture 926222146" descr="C:\Users\carlos.j.raboso\Pictures\ImagenesFIRe\Captura7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carlos.j.raboso\Pictures\ImagenesFIRe\Captura7_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16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4787" w14:textId="77777777" w:rsidR="002F1B63" w:rsidRDefault="002F1B63" w:rsidP="002F1B63">
      <w:pPr>
        <w:spacing w:after="200" w:line="276" w:lineRule="auto"/>
        <w:rPr>
          <w:noProof/>
          <w:lang w:val="es-ES" w:eastAsia="en-GB"/>
        </w:rPr>
      </w:pPr>
    </w:p>
    <w:p w14:paraId="4468ECB2" w14:textId="77777777" w:rsidR="002F1B63" w:rsidRDefault="002F1B63" w:rsidP="002F1B63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84D3CAA" w14:textId="77777777" w:rsidR="002F1B63" w:rsidRPr="0006141E" w:rsidRDefault="002F1B63" w:rsidP="002F1B63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161CEAA0" w14:textId="6205D4B5" w:rsidR="002F1B63" w:rsidRPr="0006141E" w:rsidRDefault="002F1B63" w:rsidP="002F1B63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Dicha</w:t>
      </w:r>
      <w:r>
        <w:rPr>
          <w:rFonts w:ascii="Calibri" w:eastAsia="Calibri" w:hAnsi="Calibri"/>
          <w:sz w:val="22"/>
          <w:szCs w:val="22"/>
          <w:lang w:eastAsia="en-US"/>
        </w:rPr>
        <w:t xml:space="preserve"> tabla </w:t>
      </w:r>
      <w:r w:rsidR="00E75842">
        <w:rPr>
          <w:rFonts w:ascii="Calibri" w:eastAsia="Calibri" w:hAnsi="Calibri"/>
          <w:sz w:val="22"/>
          <w:szCs w:val="22"/>
          <w:lang w:eastAsia="en-US"/>
        </w:rPr>
        <w:t>servirá para realizar consultas de transacciones y documentos mediante la consulta realizada y la búsqueda por fecha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. </w:t>
      </w:r>
    </w:p>
    <w:p w14:paraId="2CF15B3E" w14:textId="7DC6939E" w:rsidR="002F1B63" w:rsidRDefault="00E75842" w:rsidP="002F1B63">
      <w:pPr>
        <w:pStyle w:val="BodyText"/>
      </w:pPr>
      <w:r>
        <w:t>Se podrá exportar a los siguientes formatos CSV, Excel y PDF.</w:t>
      </w:r>
    </w:p>
    <w:p w14:paraId="4619FEF2" w14:textId="3E36F91F" w:rsidR="00E75842" w:rsidRDefault="00E75842" w:rsidP="002F1B63">
      <w:pPr>
        <w:pStyle w:val="BodyText"/>
      </w:pPr>
    </w:p>
    <w:p w14:paraId="5DFFE9D6" w14:textId="598B40EF" w:rsidR="00E75842" w:rsidRDefault="00E75842" w:rsidP="002F1B63">
      <w:pPr>
        <w:pStyle w:val="BodyText"/>
      </w:pPr>
    </w:p>
    <w:p w14:paraId="4E46E8F0" w14:textId="77777777" w:rsidR="00E75842" w:rsidRDefault="00E75842" w:rsidP="002F1B63">
      <w:pPr>
        <w:pStyle w:val="BodyText"/>
      </w:pPr>
    </w:p>
    <w:p w14:paraId="60DC3376" w14:textId="3F9B8D1D" w:rsidR="00E75842" w:rsidRDefault="00E75842" w:rsidP="002F1B63">
      <w:pPr>
        <w:pStyle w:val="BodyText"/>
      </w:pPr>
    </w:p>
    <w:p w14:paraId="4D815CEA" w14:textId="4B6EAD66" w:rsidR="00E75842" w:rsidRDefault="00E75842" w:rsidP="002F1B63">
      <w:pPr>
        <w:pStyle w:val="BodyText"/>
      </w:pPr>
      <w:r>
        <w:t>En caso de no existir la consulta por la fecha indicada mostrara el siguiente mensaje:</w:t>
      </w:r>
    </w:p>
    <w:p w14:paraId="6FFEF718" w14:textId="4C6A5B8B" w:rsidR="00E75842" w:rsidRDefault="00E75842" w:rsidP="002F1B63">
      <w:pPr>
        <w:pStyle w:val="BodyText"/>
      </w:pPr>
    </w:p>
    <w:p w14:paraId="2746CAAD" w14:textId="7FC452F9" w:rsidR="00E75842" w:rsidRDefault="00E75842" w:rsidP="002F1B63">
      <w:pPr>
        <w:pStyle w:val="BodyText"/>
      </w:pPr>
    </w:p>
    <w:p w14:paraId="29B0180A" w14:textId="535AC2EF" w:rsidR="00E75842" w:rsidRDefault="00E75842" w:rsidP="002F1B63">
      <w:pPr>
        <w:pStyle w:val="BodyText"/>
      </w:pPr>
      <w:r w:rsidRPr="00E75842">
        <w:rPr>
          <w:noProof/>
          <w:lang w:val="en-GB" w:eastAsia="en-GB"/>
        </w:rPr>
        <w:drawing>
          <wp:inline distT="0" distB="0" distL="0" distR="0" wp14:anchorId="15C9E6E1" wp14:editId="64E52C2C">
            <wp:extent cx="5688330" cy="677758"/>
            <wp:effectExtent l="0" t="0" r="7620" b="8255"/>
            <wp:docPr id="926222147" name="Picture 926222147" descr="C:\Users\carlos.j.raboso\Pictures\ImagenesFIRe\Captura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carlos.j.raboso\Pictures\ImagenesFIRe\Captura7_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67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360C" w14:textId="195B2599" w:rsidR="00E75842" w:rsidRDefault="00E75842" w:rsidP="002F1B63">
      <w:pPr>
        <w:pStyle w:val="BodyText"/>
      </w:pPr>
    </w:p>
    <w:p w14:paraId="58BE2936" w14:textId="6A7AF7C0" w:rsidR="00E75842" w:rsidRDefault="00E75842" w:rsidP="002F1B63">
      <w:pPr>
        <w:pStyle w:val="BodyText"/>
      </w:pPr>
    </w:p>
    <w:p w14:paraId="0A7F61C9" w14:textId="70C9E28D" w:rsidR="00E75842" w:rsidRDefault="00E75842" w:rsidP="002F1B63">
      <w:pPr>
        <w:pStyle w:val="BodyText"/>
      </w:pPr>
    </w:p>
    <w:p w14:paraId="0C0525A0" w14:textId="0ED83764" w:rsidR="00E75842" w:rsidRDefault="00E75842" w:rsidP="002F1B63">
      <w:pPr>
        <w:pStyle w:val="BodyText"/>
      </w:pPr>
    </w:p>
    <w:p w14:paraId="17D1B107" w14:textId="3A2E30AF" w:rsidR="00E75842" w:rsidRDefault="00E75842" w:rsidP="002F1B63">
      <w:pPr>
        <w:pStyle w:val="BodyText"/>
      </w:pPr>
    </w:p>
    <w:p w14:paraId="190E799A" w14:textId="5027ED9A" w:rsidR="00E75842" w:rsidRDefault="00E75842" w:rsidP="002F1B63">
      <w:pPr>
        <w:pStyle w:val="BodyText"/>
      </w:pPr>
    </w:p>
    <w:p w14:paraId="26D2FD7F" w14:textId="5A91C8F0" w:rsidR="00E75842" w:rsidRDefault="00E75842" w:rsidP="002F1B63">
      <w:pPr>
        <w:pStyle w:val="BodyText"/>
      </w:pPr>
    </w:p>
    <w:p w14:paraId="25D673A2" w14:textId="2644753B" w:rsidR="00E75842" w:rsidRDefault="00E75842" w:rsidP="002F1B63">
      <w:pPr>
        <w:pStyle w:val="BodyText"/>
      </w:pPr>
    </w:p>
    <w:p w14:paraId="2B522709" w14:textId="758A160B" w:rsidR="00E75842" w:rsidRDefault="00E75842" w:rsidP="002F1B63">
      <w:pPr>
        <w:pStyle w:val="BodyText"/>
      </w:pPr>
    </w:p>
    <w:p w14:paraId="51782BC4" w14:textId="2F0A185A" w:rsidR="002F1B63" w:rsidRDefault="00E75842" w:rsidP="00E75842">
      <w:pPr>
        <w:pStyle w:val="Heading1"/>
      </w:pPr>
      <w:bookmarkStart w:id="37" w:name="_Toc21449106"/>
      <w:r>
        <w:lastRenderedPageBreak/>
        <w:t xml:space="preserve">8. </w:t>
      </w:r>
      <w:r w:rsidR="00E10D1F">
        <w:t xml:space="preserve"> </w:t>
      </w:r>
      <w:r w:rsidR="00467923">
        <w:t xml:space="preserve"> </w:t>
      </w:r>
      <w:r w:rsidR="00F04221">
        <w:t xml:space="preserve"> </w:t>
      </w:r>
      <w:r w:rsidR="00E10D1F">
        <w:t xml:space="preserve"> </w:t>
      </w:r>
      <w:r w:rsidR="00F04221">
        <w:t xml:space="preserve"> </w:t>
      </w:r>
      <w:r w:rsidR="00F1165E">
        <w:t xml:space="preserve"> </w:t>
      </w:r>
      <w:r w:rsidR="00CC1996">
        <w:t>R</w:t>
      </w:r>
      <w:r>
        <w:t>establecer contraseña</w:t>
      </w:r>
      <w:bookmarkEnd w:id="37"/>
    </w:p>
    <w:p w14:paraId="6BC512B5" w14:textId="341B437D" w:rsidR="00CC1996" w:rsidRPr="0006141E" w:rsidRDefault="00CC1996" w:rsidP="00CC1996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Para acceder 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al módulo de administración </w:t>
      </w:r>
      <w:r>
        <w:rPr>
          <w:rFonts w:ascii="Calibri" w:eastAsia="Calibri" w:hAnsi="Calibri"/>
          <w:sz w:val="22"/>
          <w:szCs w:val="22"/>
          <w:lang w:eastAsia="en-US"/>
        </w:rPr>
        <w:t xml:space="preserve">como se dijo en el punto 2, </w:t>
      </w:r>
      <w:r w:rsidRPr="0006141E">
        <w:rPr>
          <w:rFonts w:ascii="Calibri" w:eastAsia="Calibri" w:hAnsi="Calibri"/>
          <w:sz w:val="22"/>
          <w:szCs w:val="22"/>
          <w:lang w:eastAsia="en-US"/>
        </w:rPr>
        <w:t>primero deberemos identificarnos como administrador en el sistema.</w:t>
      </w:r>
    </w:p>
    <w:p w14:paraId="20F042C7" w14:textId="026BA983" w:rsidR="00CC1996" w:rsidRPr="00CC1996" w:rsidRDefault="00CC1996" w:rsidP="00CC1996">
      <w:pPr>
        <w:pStyle w:val="BodyText"/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Hay que introducir </w:t>
      </w:r>
      <w:r>
        <w:rPr>
          <w:rFonts w:ascii="Calibri" w:eastAsia="Calibri" w:hAnsi="Calibri"/>
          <w:sz w:val="22"/>
          <w:szCs w:val="22"/>
          <w:lang w:eastAsia="en-US"/>
        </w:rPr>
        <w:t xml:space="preserve">usuario y 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contraseña </w:t>
      </w:r>
      <w:r>
        <w:rPr>
          <w:rFonts w:ascii="Calibri" w:eastAsia="Calibri" w:hAnsi="Calibri"/>
          <w:sz w:val="22"/>
          <w:szCs w:val="22"/>
          <w:lang w:eastAsia="en-US"/>
        </w:rPr>
        <w:t>en los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recuadro</w:t>
      </w:r>
      <w:r>
        <w:rPr>
          <w:rFonts w:ascii="Calibri" w:eastAsia="Calibri" w:hAnsi="Calibri"/>
          <w:sz w:val="22"/>
          <w:szCs w:val="22"/>
          <w:lang w:eastAsia="en-US"/>
        </w:rPr>
        <w:t>s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de texto y pulsar el botón Acceder.</w:t>
      </w:r>
    </w:p>
    <w:p w14:paraId="5B4CBA07" w14:textId="77777777" w:rsidR="00E10D1F" w:rsidRPr="00E10D1F" w:rsidRDefault="00E10D1F" w:rsidP="00E10D1F">
      <w:pPr>
        <w:pStyle w:val="BodyText"/>
      </w:pPr>
    </w:p>
    <w:p w14:paraId="42A0F1D4" w14:textId="57E29F71" w:rsidR="00855D50" w:rsidRDefault="00CC1996" w:rsidP="00855D50">
      <w:pPr>
        <w:pStyle w:val="BodyText"/>
      </w:pPr>
      <w:r w:rsidRPr="00CC1996">
        <w:rPr>
          <w:noProof/>
          <w:lang w:val="en-GB" w:eastAsia="en-GB"/>
        </w:rPr>
        <w:drawing>
          <wp:inline distT="0" distB="0" distL="0" distR="0" wp14:anchorId="50D1B498" wp14:editId="4DF0874F">
            <wp:extent cx="5688330" cy="2633191"/>
            <wp:effectExtent l="0" t="0" r="7620" b="0"/>
            <wp:docPr id="926222150" name="Picture 926222150" descr="C:\Users\carlos.j.raboso\Pictures\ImagenesFIRe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carlos.j.raboso\Pictures\ImagenesFIRe\Cap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3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6DA3" w14:textId="29ECC4A3" w:rsidR="00CC1996" w:rsidRDefault="00CC1996" w:rsidP="00855D50">
      <w:pPr>
        <w:pStyle w:val="BodyText"/>
      </w:pPr>
      <w:r>
        <w:t>En el caso de introducir el usuario o la contraseña erróneos mostrara como ya dije en el punto 2 un mensaje de error como se ve en la imagen.</w:t>
      </w:r>
    </w:p>
    <w:p w14:paraId="6A7A4776" w14:textId="3B3D0C07" w:rsidR="00CC1996" w:rsidRDefault="00CC1996" w:rsidP="00855D50">
      <w:pPr>
        <w:pStyle w:val="BodyText"/>
      </w:pPr>
    </w:p>
    <w:p w14:paraId="30034707" w14:textId="77777777" w:rsidR="00CC1996" w:rsidRDefault="00CC1996" w:rsidP="00855D50">
      <w:pPr>
        <w:pStyle w:val="BodyText"/>
      </w:pPr>
    </w:p>
    <w:p w14:paraId="6D3A4CF4" w14:textId="24813D62" w:rsidR="00CC1996" w:rsidRDefault="00CC1996" w:rsidP="00855D50">
      <w:pPr>
        <w:pStyle w:val="BodyText"/>
      </w:pPr>
      <w:r w:rsidRPr="00CC1996">
        <w:rPr>
          <w:noProof/>
          <w:lang w:val="en-GB" w:eastAsia="en-GB"/>
        </w:rPr>
        <w:drawing>
          <wp:inline distT="0" distB="0" distL="0" distR="0" wp14:anchorId="462ADB03" wp14:editId="25E33F28">
            <wp:extent cx="5688330" cy="2532393"/>
            <wp:effectExtent l="0" t="0" r="7620" b="1270"/>
            <wp:docPr id="926222151" name="Picture 926222151" descr="C:\Users\carlos.j.raboso\Pictures\ImagenesFIRe\Captura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carlos.j.raboso\Pictures\ImagenesFIRe\Captura_1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9E10" w14:textId="6C3BC86B" w:rsidR="00CC1996" w:rsidRDefault="00CC1996" w:rsidP="00855D50">
      <w:pPr>
        <w:pStyle w:val="BodyText"/>
      </w:pPr>
    </w:p>
    <w:p w14:paraId="4C84A1DD" w14:textId="180FA5AD" w:rsidR="00CC1996" w:rsidRDefault="00CC1996" w:rsidP="00855D50">
      <w:pPr>
        <w:pStyle w:val="BodyText"/>
      </w:pPr>
    </w:p>
    <w:p w14:paraId="2B5393B9" w14:textId="44223FED" w:rsidR="00CC1996" w:rsidRDefault="00CC1996" w:rsidP="00855D50">
      <w:pPr>
        <w:pStyle w:val="BodyText"/>
      </w:pPr>
    </w:p>
    <w:p w14:paraId="70FB2E21" w14:textId="019B0373" w:rsidR="00CC1996" w:rsidRDefault="00CC1996" w:rsidP="00855D50">
      <w:pPr>
        <w:pStyle w:val="BodyText"/>
      </w:pPr>
    </w:p>
    <w:p w14:paraId="32E00E46" w14:textId="19E73264" w:rsidR="00CC1996" w:rsidRDefault="00CC1996" w:rsidP="00855D50">
      <w:pPr>
        <w:pStyle w:val="BodyText"/>
      </w:pPr>
    </w:p>
    <w:p w14:paraId="775DCB76" w14:textId="1BBE9CFA" w:rsidR="00005270" w:rsidRDefault="00005270" w:rsidP="00005270">
      <w:pPr>
        <w:pStyle w:val="Heading2"/>
        <w:ind w:firstLine="0"/>
        <w:rPr>
          <w:lang w:val="es-ES"/>
        </w:rPr>
      </w:pPr>
      <w:bookmarkStart w:id="38" w:name="_Toc21449107"/>
      <w:r>
        <w:rPr>
          <w:lang w:val="es-ES"/>
        </w:rPr>
        <w:lastRenderedPageBreak/>
        <w:t xml:space="preserve">8.1  </w:t>
      </w:r>
      <w:r w:rsidR="00AD74F1">
        <w:rPr>
          <w:lang w:val="es-ES"/>
        </w:rPr>
        <w:t xml:space="preserve"> </w:t>
      </w:r>
      <w:r w:rsidR="00F1165E">
        <w:rPr>
          <w:lang w:val="es-ES"/>
        </w:rPr>
        <w:t xml:space="preserve">  </w:t>
      </w:r>
      <w:r w:rsidRPr="0006141E">
        <w:rPr>
          <w:lang w:val="es-ES"/>
        </w:rPr>
        <w:t>Configuración operativa</w:t>
      </w:r>
      <w:bookmarkEnd w:id="38"/>
      <w:r w:rsidRPr="0006141E">
        <w:rPr>
          <w:lang w:val="es-ES"/>
        </w:rPr>
        <w:t xml:space="preserve"> </w:t>
      </w:r>
    </w:p>
    <w:p w14:paraId="64536081" w14:textId="573D26B0" w:rsidR="00005270" w:rsidRDefault="00005270" w:rsidP="00005270">
      <w:pPr>
        <w:rPr>
          <w:rFonts w:asciiTheme="minorHAnsi" w:hAnsiTheme="minorHAnsi"/>
          <w:sz w:val="22"/>
          <w:szCs w:val="22"/>
          <w:lang w:eastAsia="en-US"/>
        </w:rPr>
      </w:pPr>
      <w:r w:rsidRPr="003407F0">
        <w:rPr>
          <w:rFonts w:asciiTheme="minorHAnsi" w:hAnsiTheme="minorHAnsi"/>
          <w:sz w:val="22"/>
          <w:szCs w:val="22"/>
          <w:lang w:eastAsia="en-US"/>
        </w:rPr>
        <w:t>Los siguientes ficheros</w:t>
      </w:r>
      <w:r>
        <w:rPr>
          <w:rFonts w:asciiTheme="minorHAnsi" w:hAnsiTheme="minorHAnsi"/>
          <w:sz w:val="22"/>
          <w:szCs w:val="22"/>
          <w:lang w:eastAsia="en-US"/>
        </w:rPr>
        <w:t xml:space="preserve"> de propiedades</w:t>
      </w:r>
      <w:r w:rsidRPr="003407F0">
        <w:rPr>
          <w:rFonts w:asciiTheme="minorHAnsi" w:hAnsiTheme="minorHAnsi"/>
          <w:sz w:val="22"/>
          <w:szCs w:val="22"/>
          <w:lang w:eastAsia="en-US"/>
        </w:rPr>
        <w:t xml:space="preserve"> deben existir en el CLASSPATH para que la aplicación tenga acceso.</w:t>
      </w:r>
    </w:p>
    <w:p w14:paraId="60021124" w14:textId="19885011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1D745D11" w14:textId="77777777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6DAA31C4" w14:textId="77777777" w:rsidR="00005270" w:rsidRDefault="00005270" w:rsidP="00005270">
      <w:pPr>
        <w:pStyle w:val="ListParagraph"/>
        <w:numPr>
          <w:ilvl w:val="0"/>
          <w:numId w:val="16"/>
        </w:numPr>
        <w:rPr>
          <w:rFonts w:asciiTheme="minorHAnsi" w:hAnsiTheme="minorHAnsi"/>
          <w:sz w:val="22"/>
          <w:szCs w:val="22"/>
          <w:lang w:eastAsia="en-US"/>
        </w:rPr>
      </w:pPr>
      <w:proofErr w:type="spellStart"/>
      <w:r w:rsidRPr="008009CD">
        <w:rPr>
          <w:rFonts w:asciiTheme="minorHAnsi" w:hAnsiTheme="minorHAnsi"/>
          <w:sz w:val="22"/>
          <w:szCs w:val="22"/>
          <w:lang w:eastAsia="en-US"/>
        </w:rPr>
        <w:t>admin_</w:t>
      </w:r>
      <w:proofErr w:type="gramStart"/>
      <w:r w:rsidRPr="008009CD">
        <w:rPr>
          <w:rFonts w:asciiTheme="minorHAnsi" w:hAnsiTheme="minorHAnsi"/>
          <w:sz w:val="22"/>
          <w:szCs w:val="22"/>
          <w:lang w:eastAsia="en-US"/>
        </w:rPr>
        <w:t>config.properties</w:t>
      </w:r>
      <w:proofErr w:type="spellEnd"/>
      <w:proofErr w:type="gramEnd"/>
      <w:r w:rsidRPr="008009CD">
        <w:rPr>
          <w:rFonts w:asciiTheme="minorHAnsi" w:hAnsiTheme="minorHAnsi"/>
          <w:sz w:val="22"/>
          <w:szCs w:val="22"/>
          <w:lang w:eastAsia="en-US"/>
        </w:rPr>
        <w:t xml:space="preserve"> </w:t>
      </w:r>
      <w:r>
        <w:rPr>
          <w:rFonts w:asciiTheme="minorHAnsi" w:hAnsiTheme="minorHAnsi"/>
          <w:sz w:val="22"/>
          <w:szCs w:val="22"/>
          <w:lang w:eastAsia="en-US"/>
        </w:rPr>
        <w:t>Contiene la cadena de conexión a la base de datos mysql:</w:t>
      </w:r>
    </w:p>
    <w:p w14:paraId="3544248A" w14:textId="701A89C5" w:rsidR="00005270" w:rsidRDefault="00005270" w:rsidP="00005270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Si estos ficheros anteriores no se encuentran en el sistema la aplicación mostrará una página de error avisando del problema.</w:t>
      </w:r>
    </w:p>
    <w:p w14:paraId="45244F44" w14:textId="0A8D2157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6344ABFE" w14:textId="022FECBE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0399F624" w14:textId="31E47981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25161791" w14:textId="77777777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123A912F" w14:textId="77777777" w:rsidR="00005270" w:rsidRDefault="00005270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6BE083C0" w14:textId="41863C0B" w:rsidR="00005270" w:rsidRDefault="00005270" w:rsidP="00005270">
      <w:pPr>
        <w:rPr>
          <w:rFonts w:asciiTheme="minorHAnsi" w:hAnsiTheme="minorHAnsi"/>
          <w:sz w:val="22"/>
          <w:szCs w:val="22"/>
          <w:lang w:eastAsia="en-US"/>
        </w:rPr>
      </w:pPr>
      <w:r w:rsidRPr="008009CD">
        <w:rPr>
          <w:rFonts w:asciiTheme="minorHAnsi" w:hAnsiTheme="minorHAnsi"/>
          <w:noProof/>
          <w:sz w:val="22"/>
          <w:szCs w:val="22"/>
          <w:lang w:val="en-GB" w:eastAsia="en-GB"/>
        </w:rPr>
        <w:drawing>
          <wp:inline distT="0" distB="0" distL="0" distR="0" wp14:anchorId="483E6560" wp14:editId="1CC3E639">
            <wp:extent cx="5688330" cy="2532393"/>
            <wp:effectExtent l="0" t="0" r="7620" b="1270"/>
            <wp:docPr id="9" name="Picture 9" descr="C:\Users\carlos.j.raboso\Pictures\ImagenesFIRe\Captura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carlos.j.raboso\Pictures\ImagenesFIRe\Captura_1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3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3954" w14:textId="51654EF2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36927002" w14:textId="780E9A8A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634B9EFC" w14:textId="21512F3B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428DA241" w14:textId="21528342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758234D1" w14:textId="34675434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7B161D6A" w14:textId="4C66085B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015B59AA" w14:textId="4D9F9701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7E70DFEB" w14:textId="7BC07C67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22716DD6" w14:textId="356364BE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411C9D0C" w14:textId="0C375252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415DD92C" w14:textId="050BF8FF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375C0DA7" w14:textId="0C63853F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60FB77AF" w14:textId="3039BDF2" w:rsidR="00780FF6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3238A749" w14:textId="77777777" w:rsidR="00780FF6" w:rsidRPr="00FE66D2" w:rsidRDefault="00780FF6" w:rsidP="00005270">
      <w:pPr>
        <w:rPr>
          <w:rFonts w:asciiTheme="minorHAnsi" w:hAnsiTheme="minorHAnsi"/>
          <w:sz w:val="22"/>
          <w:szCs w:val="22"/>
          <w:lang w:eastAsia="en-US"/>
        </w:rPr>
      </w:pPr>
    </w:p>
    <w:p w14:paraId="1F2B4820" w14:textId="47483D1D" w:rsidR="00005270" w:rsidRDefault="00005270" w:rsidP="00005270">
      <w:pPr>
        <w:pStyle w:val="Heading2"/>
        <w:ind w:firstLine="0"/>
        <w:rPr>
          <w:lang w:eastAsia="en-US"/>
        </w:rPr>
      </w:pPr>
      <w:bookmarkStart w:id="39" w:name="_Toc21449108"/>
      <w:r>
        <w:rPr>
          <w:lang w:eastAsia="en-US"/>
        </w:rPr>
        <w:lastRenderedPageBreak/>
        <w:t xml:space="preserve">8.2 </w:t>
      </w:r>
      <w:r w:rsidRPr="00FE66D2">
        <w:rPr>
          <w:lang w:eastAsia="en-US"/>
        </w:rPr>
        <w:t xml:space="preserve"> </w:t>
      </w:r>
      <w:r w:rsidR="00AD74F1">
        <w:rPr>
          <w:lang w:eastAsia="en-US"/>
        </w:rPr>
        <w:t xml:space="preserve"> </w:t>
      </w:r>
      <w:r w:rsidR="00F1165E">
        <w:rPr>
          <w:lang w:eastAsia="en-US"/>
        </w:rPr>
        <w:t xml:space="preserve">  </w:t>
      </w:r>
      <w:proofErr w:type="spellStart"/>
      <w:r w:rsidRPr="008009CD">
        <w:rPr>
          <w:lang w:eastAsia="en-US"/>
        </w:rPr>
        <w:t>admin_</w:t>
      </w:r>
      <w:proofErr w:type="gramStart"/>
      <w:r w:rsidRPr="008009CD">
        <w:rPr>
          <w:lang w:eastAsia="en-US"/>
        </w:rPr>
        <w:t>config.properties</w:t>
      </w:r>
      <w:bookmarkEnd w:id="39"/>
      <w:proofErr w:type="spellEnd"/>
      <w:proofErr w:type="gramEnd"/>
    </w:p>
    <w:p w14:paraId="64DCEAD4" w14:textId="3B6657C3" w:rsidR="00AD74F1" w:rsidRDefault="00AD74F1" w:rsidP="00AD74F1">
      <w:pPr>
        <w:pStyle w:val="BodyText"/>
        <w:rPr>
          <w:lang w:eastAsia="en-US"/>
        </w:rPr>
      </w:pPr>
      <w:r>
        <w:rPr>
          <w:lang w:eastAsia="en-US"/>
        </w:rPr>
        <w:t>Debe contener los siguientes elementos para realizar la conexión a la base de datos del sistema.</w:t>
      </w:r>
    </w:p>
    <w:p w14:paraId="6041AC2E" w14:textId="075B3E29" w:rsidR="00DD4E93" w:rsidRDefault="00DD4E93" w:rsidP="00AD74F1">
      <w:pPr>
        <w:pStyle w:val="BodyText"/>
        <w:rPr>
          <w:lang w:eastAsia="en-US"/>
        </w:rPr>
      </w:pPr>
    </w:p>
    <w:p w14:paraId="526C5D3F" w14:textId="77777777" w:rsidR="00DD4E93" w:rsidRDefault="00DD4E93" w:rsidP="00AD74F1">
      <w:pPr>
        <w:pStyle w:val="BodyText"/>
        <w:rPr>
          <w:lang w:eastAsia="en-US"/>
        </w:rPr>
      </w:pPr>
    </w:p>
    <w:p w14:paraId="352B4FC1" w14:textId="77777777" w:rsidR="00783CFC" w:rsidRDefault="00783CFC" w:rsidP="00AD74F1">
      <w:pPr>
        <w:pStyle w:val="BodyText"/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474"/>
      </w:tblGrid>
      <w:tr w:rsidR="00783CFC" w14:paraId="4ED8585E" w14:textId="77777777" w:rsidTr="00783CFC">
        <w:tc>
          <w:tcPr>
            <w:tcW w:w="4474" w:type="dxa"/>
          </w:tcPr>
          <w:p w14:paraId="4BCAC50C" w14:textId="3FABE1C1" w:rsidR="00783CFC" w:rsidRPr="00783CFC" w:rsidRDefault="00783CFC" w:rsidP="00783CFC">
            <w:pPr>
              <w:pStyle w:val="BodyText"/>
              <w:jc w:val="center"/>
              <w:rPr>
                <w:rFonts w:ascii="Lucida Sans Unicode" w:hAnsi="Lucida Sans Unicode" w:cs="Lucida Sans Unicode"/>
                <w:b/>
                <w:color w:val="000000" w:themeColor="text1"/>
                <w:lang w:eastAsia="en-US"/>
              </w:rPr>
            </w:pPr>
            <w:r w:rsidRPr="00783CFC">
              <w:rPr>
                <w:rFonts w:ascii="Lucida Sans Unicode" w:hAnsi="Lucida Sans Unicode" w:cs="Lucida Sans Unicode"/>
                <w:b/>
                <w:color w:val="000000" w:themeColor="text1"/>
                <w:lang w:eastAsia="en-US"/>
              </w:rPr>
              <w:t>ELEMENTOS</w:t>
            </w:r>
          </w:p>
        </w:tc>
        <w:tc>
          <w:tcPr>
            <w:tcW w:w="4474" w:type="dxa"/>
          </w:tcPr>
          <w:p w14:paraId="3CF64596" w14:textId="593FFDF3" w:rsidR="00783CFC" w:rsidRPr="00783CFC" w:rsidRDefault="00783CFC" w:rsidP="00783CFC">
            <w:pPr>
              <w:pStyle w:val="BodyText"/>
              <w:jc w:val="center"/>
              <w:rPr>
                <w:rFonts w:ascii="Lucida Sans Unicode" w:hAnsi="Lucida Sans Unicode" w:cs="Lucida Sans Unicode"/>
                <w:b/>
                <w:color w:val="000000" w:themeColor="text1"/>
                <w:lang w:eastAsia="en-US"/>
              </w:rPr>
            </w:pPr>
            <w:r w:rsidRPr="00783CFC">
              <w:rPr>
                <w:rFonts w:ascii="Lucida Sans Unicode" w:hAnsi="Lucida Sans Unicode" w:cs="Lucida Sans Unicode"/>
                <w:b/>
                <w:color w:val="000000" w:themeColor="text1"/>
                <w:lang w:eastAsia="en-US"/>
              </w:rPr>
              <w:t>SIGNIFICADO</w:t>
            </w:r>
          </w:p>
        </w:tc>
      </w:tr>
      <w:tr w:rsidR="00783CFC" w14:paraId="360E6B2F" w14:textId="77777777" w:rsidTr="00783CFC">
        <w:tc>
          <w:tcPr>
            <w:tcW w:w="4474" w:type="dxa"/>
          </w:tcPr>
          <w:p w14:paraId="5CC2F5EC" w14:textId="0D3E4F65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password.expiration</w:t>
            </w:r>
            <w:proofErr w:type="spellEnd"/>
          </w:p>
        </w:tc>
        <w:tc>
          <w:tcPr>
            <w:tcW w:w="4474" w:type="dxa"/>
          </w:tcPr>
          <w:p w14:paraId="458ED77D" w14:textId="107DAEF9" w:rsidR="00783CFC" w:rsidRPr="00783CFC" w:rsidRDefault="00783CFC" w:rsidP="00783CFC">
            <w:pPr>
              <w:autoSpaceDE w:val="0"/>
              <w:autoSpaceDN w:val="0"/>
              <w:adjustRightInd w:val="0"/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</w:pPr>
            <w:r w:rsidRPr="00783CFC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Tiempo de caducidad del restablecimiento de contraseña (milisegundos)</w:t>
            </w:r>
          </w:p>
          <w:p w14:paraId="3E614E87" w14:textId="77777777" w:rsidR="00783CFC" w:rsidRP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val="es-ES" w:eastAsia="en-US"/>
              </w:rPr>
            </w:pPr>
          </w:p>
        </w:tc>
      </w:tr>
      <w:tr w:rsidR="00783CFC" w14:paraId="656D22D3" w14:textId="77777777" w:rsidTr="00783CFC">
        <w:tc>
          <w:tcPr>
            <w:tcW w:w="4474" w:type="dxa"/>
          </w:tcPr>
          <w:p w14:paraId="6232B141" w14:textId="212459CA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mail.sender.address</w:t>
            </w:r>
            <w:proofErr w:type="spellEnd"/>
          </w:p>
        </w:tc>
        <w:tc>
          <w:tcPr>
            <w:tcW w:w="4474" w:type="dxa"/>
          </w:tcPr>
          <w:p w14:paraId="4DC6F9E2" w14:textId="68958F35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Dirección de envío</w:t>
            </w:r>
          </w:p>
        </w:tc>
      </w:tr>
      <w:tr w:rsidR="00783CFC" w14:paraId="35D018EF" w14:textId="77777777" w:rsidTr="00783CFC">
        <w:tc>
          <w:tcPr>
            <w:tcW w:w="4474" w:type="dxa"/>
          </w:tcPr>
          <w:p w14:paraId="26DDDCAF" w14:textId="30E137A1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mail.protocol</w:t>
            </w:r>
            <w:proofErr w:type="spellEnd"/>
          </w:p>
        </w:tc>
        <w:tc>
          <w:tcPr>
            <w:tcW w:w="4474" w:type="dxa"/>
          </w:tcPr>
          <w:p w14:paraId="2867EBDC" w14:textId="4A4B5917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Protocolo</w:t>
            </w:r>
          </w:p>
        </w:tc>
      </w:tr>
      <w:tr w:rsidR="00783CFC" w14:paraId="4543E6EE" w14:textId="77777777" w:rsidTr="00783CFC">
        <w:tc>
          <w:tcPr>
            <w:tcW w:w="4474" w:type="dxa"/>
          </w:tcPr>
          <w:p w14:paraId="0B5963A4" w14:textId="73DA4C62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mail.host</w:t>
            </w:r>
            <w:proofErr w:type="spellEnd"/>
          </w:p>
        </w:tc>
        <w:tc>
          <w:tcPr>
            <w:tcW w:w="4474" w:type="dxa"/>
          </w:tcPr>
          <w:p w14:paraId="7F5043BF" w14:textId="36960E06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Host smtp</w:t>
            </w:r>
          </w:p>
        </w:tc>
      </w:tr>
      <w:tr w:rsidR="00783CFC" w14:paraId="46DB5DF4" w14:textId="77777777" w:rsidTr="00783CFC">
        <w:tc>
          <w:tcPr>
            <w:tcW w:w="4474" w:type="dxa"/>
          </w:tcPr>
          <w:p w14:paraId="58FF0BB4" w14:textId="10FCF419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mail.port</w:t>
            </w:r>
            <w:proofErr w:type="spellEnd"/>
          </w:p>
        </w:tc>
        <w:tc>
          <w:tcPr>
            <w:tcW w:w="4474" w:type="dxa"/>
          </w:tcPr>
          <w:p w14:paraId="4B70F106" w14:textId="62746501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Puerto</w:t>
            </w:r>
          </w:p>
        </w:tc>
      </w:tr>
      <w:tr w:rsidR="00783CFC" w14:paraId="2D1F7286" w14:textId="77777777" w:rsidTr="00783CFC">
        <w:tc>
          <w:tcPr>
            <w:tcW w:w="4474" w:type="dxa"/>
          </w:tcPr>
          <w:p w14:paraId="68B02D42" w14:textId="197881F5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mail.smtp.username</w:t>
            </w:r>
            <w:proofErr w:type="spellEnd"/>
          </w:p>
        </w:tc>
        <w:tc>
          <w:tcPr>
            <w:tcW w:w="4474" w:type="dxa"/>
          </w:tcPr>
          <w:p w14:paraId="49C53217" w14:textId="0AA93364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Usuario smtp</w:t>
            </w:r>
          </w:p>
        </w:tc>
      </w:tr>
      <w:tr w:rsidR="00783CFC" w14:paraId="6DBC40A4" w14:textId="77777777" w:rsidTr="00783CFC">
        <w:tc>
          <w:tcPr>
            <w:tcW w:w="4474" w:type="dxa"/>
          </w:tcPr>
          <w:p w14:paraId="2A79542D" w14:textId="7A00BA29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mail.smtp.password</w:t>
            </w:r>
            <w:proofErr w:type="spellEnd"/>
          </w:p>
        </w:tc>
        <w:tc>
          <w:tcPr>
            <w:tcW w:w="4474" w:type="dxa"/>
          </w:tcPr>
          <w:p w14:paraId="0B9EFF7E" w14:textId="507BBD49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Password smtp</w:t>
            </w:r>
          </w:p>
        </w:tc>
      </w:tr>
      <w:tr w:rsidR="00783CFC" w14:paraId="54F52B4D" w14:textId="77777777" w:rsidTr="00783CFC">
        <w:tc>
          <w:tcPr>
            <w:tcW w:w="4474" w:type="dxa"/>
          </w:tcPr>
          <w:p w14:paraId="6A08B26F" w14:textId="4AFE4CF9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mail.auth</w:t>
            </w:r>
            <w:proofErr w:type="spellEnd"/>
          </w:p>
        </w:tc>
        <w:tc>
          <w:tcPr>
            <w:tcW w:w="4474" w:type="dxa"/>
          </w:tcPr>
          <w:p w14:paraId="6AB24B07" w14:textId="3F10F7E9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Authentication</w:t>
            </w:r>
          </w:p>
        </w:tc>
      </w:tr>
      <w:tr w:rsidR="00783CFC" w14:paraId="707E4688" w14:textId="77777777" w:rsidTr="00783CFC">
        <w:tc>
          <w:tcPr>
            <w:tcW w:w="4474" w:type="dxa"/>
          </w:tcPr>
          <w:p w14:paraId="5C8B080E" w14:textId="099EF3FE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mail.starttls</w:t>
            </w:r>
            <w:proofErr w:type="spellEnd"/>
          </w:p>
        </w:tc>
        <w:tc>
          <w:tcPr>
            <w:tcW w:w="4474" w:type="dxa"/>
          </w:tcPr>
          <w:p w14:paraId="5CC0EE2E" w14:textId="49E26C9A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n-GB" w:eastAsia="es-ES"/>
              </w:rPr>
              <w:t>Arranque</w:t>
            </w:r>
          </w:p>
        </w:tc>
      </w:tr>
      <w:tr w:rsidR="00783CFC" w14:paraId="257A5AC3" w14:textId="77777777" w:rsidTr="00783CFC">
        <w:tc>
          <w:tcPr>
            <w:tcW w:w="4474" w:type="dxa"/>
          </w:tcPr>
          <w:p w14:paraId="3764B7DB" w14:textId="2139753E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mail.from</w:t>
            </w:r>
            <w:proofErr w:type="spellEnd"/>
          </w:p>
        </w:tc>
        <w:tc>
          <w:tcPr>
            <w:tcW w:w="4474" w:type="dxa"/>
          </w:tcPr>
          <w:p w14:paraId="2DEE2E7E" w14:textId="2414E2A2" w:rsidR="00783CFC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lang w:eastAsia="en-U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Emisor del mail</w:t>
            </w:r>
          </w:p>
        </w:tc>
      </w:tr>
      <w:tr w:rsidR="00783CFC" w14:paraId="7A820D8D" w14:textId="77777777" w:rsidTr="00783CFC">
        <w:tc>
          <w:tcPr>
            <w:tcW w:w="4474" w:type="dxa"/>
          </w:tcPr>
          <w:p w14:paraId="664DE81F" w14:textId="37A1FA71" w:rsidR="00783CFC" w:rsidRPr="00780FF6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</w:pPr>
            <w:proofErr w:type="spellStart"/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mail.fromname</w:t>
            </w:r>
            <w:proofErr w:type="spellEnd"/>
          </w:p>
        </w:tc>
        <w:tc>
          <w:tcPr>
            <w:tcW w:w="4474" w:type="dxa"/>
          </w:tcPr>
          <w:p w14:paraId="55CED303" w14:textId="49B48271" w:rsidR="00783CFC" w:rsidRPr="00780FF6" w:rsidRDefault="00783CFC" w:rsidP="00AD74F1">
            <w:pPr>
              <w:pStyle w:val="BodyText"/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</w:pPr>
            <w:r w:rsidRPr="00780FF6">
              <w:rPr>
                <w:rFonts w:ascii="Lucida Sans Unicode" w:hAnsi="Lucida Sans Unicode" w:cs="Lucida Sans Unicode"/>
                <w:color w:val="000000" w:themeColor="text1"/>
                <w:szCs w:val="18"/>
                <w:lang w:val="es-ES" w:eastAsia="es-ES"/>
              </w:rPr>
              <w:t>Nombre del emisor</w:t>
            </w:r>
          </w:p>
        </w:tc>
      </w:tr>
    </w:tbl>
    <w:p w14:paraId="351CDE75" w14:textId="33173AAC" w:rsidR="00AD74F1" w:rsidRDefault="00AD74F1" w:rsidP="00AD74F1">
      <w:pPr>
        <w:pStyle w:val="BodyText"/>
        <w:rPr>
          <w:rFonts w:ascii="Lucida Sans Unicode" w:hAnsi="Lucida Sans Unicode" w:cs="Lucida Sans Unicode"/>
          <w:color w:val="000000" w:themeColor="text1"/>
          <w:lang w:eastAsia="en-US"/>
        </w:rPr>
      </w:pPr>
    </w:p>
    <w:p w14:paraId="1D32A510" w14:textId="3C8BCF37" w:rsidR="00E94C5D" w:rsidRDefault="00E94C5D" w:rsidP="00AD74F1">
      <w:pPr>
        <w:pStyle w:val="BodyText"/>
        <w:rPr>
          <w:rFonts w:ascii="Lucida Sans Unicode" w:hAnsi="Lucida Sans Unicode" w:cs="Lucida Sans Unicode"/>
          <w:color w:val="000000" w:themeColor="text1"/>
          <w:lang w:eastAsia="en-US"/>
        </w:rPr>
      </w:pPr>
    </w:p>
    <w:p w14:paraId="5A99536F" w14:textId="69B23BE5" w:rsidR="00E94C5D" w:rsidRDefault="00E94C5D" w:rsidP="00AD74F1">
      <w:pPr>
        <w:pStyle w:val="BodyText"/>
        <w:rPr>
          <w:rFonts w:ascii="Lucida Sans Unicode" w:hAnsi="Lucida Sans Unicode" w:cs="Lucida Sans Unicode"/>
          <w:b/>
          <w:color w:val="000000" w:themeColor="text1"/>
          <w:u w:val="single"/>
          <w:lang w:eastAsia="en-US"/>
        </w:rPr>
      </w:pPr>
      <w:r>
        <w:rPr>
          <w:rFonts w:ascii="Lucida Sans Unicode" w:hAnsi="Lucida Sans Unicode" w:cs="Lucida Sans Unicode"/>
          <w:color w:val="000000" w:themeColor="text1"/>
          <w:lang w:eastAsia="en-US"/>
        </w:rPr>
        <w:tab/>
      </w:r>
      <w:r>
        <w:rPr>
          <w:rFonts w:ascii="Lucida Sans Unicode" w:hAnsi="Lucida Sans Unicode" w:cs="Lucida Sans Unicode"/>
          <w:color w:val="000000" w:themeColor="text1"/>
          <w:lang w:eastAsia="en-US"/>
        </w:rPr>
        <w:tab/>
      </w:r>
      <w:r>
        <w:rPr>
          <w:rFonts w:ascii="Lucida Sans Unicode" w:hAnsi="Lucida Sans Unicode" w:cs="Lucida Sans Unicode"/>
          <w:color w:val="000000" w:themeColor="text1"/>
          <w:lang w:eastAsia="en-US"/>
        </w:rPr>
        <w:tab/>
      </w:r>
      <w:r>
        <w:rPr>
          <w:rFonts w:ascii="Lucida Sans Unicode" w:hAnsi="Lucida Sans Unicode" w:cs="Lucida Sans Unicode"/>
          <w:color w:val="000000" w:themeColor="text1"/>
          <w:lang w:eastAsia="en-US"/>
        </w:rPr>
        <w:tab/>
      </w:r>
      <w:r>
        <w:rPr>
          <w:rFonts w:ascii="Lucida Sans Unicode" w:hAnsi="Lucida Sans Unicode" w:cs="Lucida Sans Unicode"/>
          <w:color w:val="000000" w:themeColor="text1"/>
          <w:lang w:eastAsia="en-US"/>
        </w:rPr>
        <w:tab/>
        <w:t xml:space="preserve">         </w:t>
      </w:r>
      <w:r w:rsidRPr="00E94C5D">
        <w:rPr>
          <w:rFonts w:ascii="Lucida Sans Unicode" w:hAnsi="Lucida Sans Unicode" w:cs="Lucida Sans Unicode"/>
          <w:b/>
          <w:color w:val="000000" w:themeColor="text1"/>
          <w:u w:val="single"/>
          <w:lang w:eastAsia="en-US"/>
        </w:rPr>
        <w:t>EJEMPLOS</w:t>
      </w:r>
    </w:p>
    <w:p w14:paraId="75B0B2C1" w14:textId="77777777" w:rsidR="00E94C5D" w:rsidRPr="00E94C5D" w:rsidRDefault="00E94C5D" w:rsidP="00AD74F1">
      <w:pPr>
        <w:pStyle w:val="BodyText"/>
        <w:rPr>
          <w:rFonts w:ascii="Lucida Sans Unicode" w:hAnsi="Lucida Sans Unicode" w:cs="Lucida Sans Unicode"/>
          <w:b/>
          <w:color w:val="000000" w:themeColor="text1"/>
          <w:u w:val="single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474"/>
      </w:tblGrid>
      <w:tr w:rsidR="00E94C5D" w14:paraId="6148BE74" w14:textId="77777777" w:rsidTr="00E94C5D">
        <w:tc>
          <w:tcPr>
            <w:tcW w:w="4474" w:type="dxa"/>
          </w:tcPr>
          <w:p w14:paraId="4C344375" w14:textId="11832352" w:rsidR="00E94C5D" w:rsidRDefault="00E94C5D" w:rsidP="00E94C5D">
            <w:pPr>
              <w:pStyle w:val="BodyText"/>
              <w:jc w:val="center"/>
              <w:rPr>
                <w:lang w:eastAsia="en-US"/>
              </w:rPr>
            </w:pPr>
            <w:r w:rsidRPr="00783CFC">
              <w:rPr>
                <w:rFonts w:ascii="Lucida Sans Unicode" w:hAnsi="Lucida Sans Unicode" w:cs="Lucida Sans Unicode"/>
                <w:b/>
                <w:color w:val="000000" w:themeColor="text1"/>
                <w:lang w:eastAsia="en-US"/>
              </w:rPr>
              <w:t>ELEMENTOS</w:t>
            </w:r>
          </w:p>
        </w:tc>
        <w:tc>
          <w:tcPr>
            <w:tcW w:w="4474" w:type="dxa"/>
          </w:tcPr>
          <w:p w14:paraId="0C0CC75C" w14:textId="2C9E2F78" w:rsidR="00E94C5D" w:rsidRDefault="00E94C5D" w:rsidP="00E94C5D">
            <w:pPr>
              <w:pStyle w:val="BodyText"/>
              <w:jc w:val="center"/>
              <w:rPr>
                <w:lang w:eastAsia="en-US"/>
              </w:rPr>
            </w:pPr>
            <w:r w:rsidRPr="00783CFC">
              <w:rPr>
                <w:rFonts w:ascii="Lucida Sans Unicode" w:hAnsi="Lucida Sans Unicode" w:cs="Lucida Sans Unicode"/>
                <w:b/>
                <w:color w:val="000000" w:themeColor="text1"/>
                <w:lang w:eastAsia="en-US"/>
              </w:rPr>
              <w:t>SIGNIFICADO</w:t>
            </w:r>
          </w:p>
        </w:tc>
      </w:tr>
      <w:tr w:rsidR="00E94C5D" w14:paraId="03C7598C" w14:textId="77777777" w:rsidTr="00E94C5D">
        <w:tc>
          <w:tcPr>
            <w:tcW w:w="4474" w:type="dxa"/>
          </w:tcPr>
          <w:p w14:paraId="3EBF6486" w14:textId="01D5FDB2" w:rsidR="00E94C5D" w:rsidRDefault="00E94C5D" w:rsidP="00005270">
            <w:pPr>
              <w:pStyle w:val="BodyText"/>
              <w:rPr>
                <w:lang w:eastAsia="en-US"/>
              </w:rPr>
            </w:pPr>
            <w:proofErr w:type="spellStart"/>
            <w:r w:rsidRPr="00AD74F1">
              <w:rPr>
                <w:rFonts w:ascii="Consolas" w:hAnsi="Consolas" w:cs="Consolas"/>
                <w:color w:val="000000"/>
                <w:sz w:val="20"/>
                <w:lang w:val="es-ES" w:eastAsia="es-ES"/>
              </w:rPr>
              <w:t>password.expiration</w:t>
            </w:r>
            <w:proofErr w:type="spellEnd"/>
          </w:p>
        </w:tc>
        <w:tc>
          <w:tcPr>
            <w:tcW w:w="4474" w:type="dxa"/>
          </w:tcPr>
          <w:p w14:paraId="4F80303C" w14:textId="35700ED0" w:rsidR="00E94C5D" w:rsidRDefault="00E94C5D" w:rsidP="00005270">
            <w:pPr>
              <w:pStyle w:val="BodyText"/>
              <w:rPr>
                <w:lang w:eastAsia="en-US"/>
              </w:rPr>
            </w:pPr>
            <w:r w:rsidRPr="00AD74F1">
              <w:rPr>
                <w:rFonts w:ascii="Consolas" w:hAnsi="Consolas" w:cs="Consolas"/>
                <w:color w:val="2A00FF"/>
                <w:sz w:val="20"/>
                <w:lang w:val="es-ES" w:eastAsia="es-ES"/>
              </w:rPr>
              <w:t>1800000</w:t>
            </w:r>
          </w:p>
        </w:tc>
      </w:tr>
      <w:tr w:rsidR="00E94C5D" w:rsidRPr="00E94C5D" w14:paraId="5CA0DA3E" w14:textId="77777777" w:rsidTr="00E94C5D">
        <w:tc>
          <w:tcPr>
            <w:tcW w:w="4474" w:type="dxa"/>
          </w:tcPr>
          <w:p w14:paraId="11C30AFB" w14:textId="3E38E10D" w:rsidR="00E94C5D" w:rsidRDefault="00E94C5D" w:rsidP="00005270">
            <w:pPr>
              <w:pStyle w:val="BodyText"/>
              <w:rPr>
                <w:lang w:eastAsia="en-US"/>
              </w:rPr>
            </w:pPr>
            <w:proofErr w:type="spellStart"/>
            <w:r w:rsidRPr="00AD74F1">
              <w:rPr>
                <w:rFonts w:ascii="Consolas" w:hAnsi="Consolas" w:cs="Consolas"/>
                <w:color w:val="000000"/>
                <w:sz w:val="20"/>
                <w:lang w:val="es-ES" w:eastAsia="es-ES"/>
              </w:rPr>
              <w:t>mail.sender.address</w:t>
            </w:r>
            <w:proofErr w:type="spellEnd"/>
          </w:p>
        </w:tc>
        <w:tc>
          <w:tcPr>
            <w:tcW w:w="4474" w:type="dxa"/>
          </w:tcPr>
          <w:p w14:paraId="0288FEBA" w14:textId="7599C069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hyperlink r:id="rId67" w:history="1">
              <w:r w:rsidRPr="005C25F5">
                <w:rPr>
                  <w:rStyle w:val="Hyperlink"/>
                  <w:rFonts w:ascii="Consolas" w:hAnsi="Consolas" w:cs="Consolas"/>
                  <w:sz w:val="20"/>
                  <w:lang w:val="es-ES" w:eastAsia="es-ES"/>
                </w:rPr>
                <w:t>pruebascorreoricoh@gmail.com</w:t>
              </w:r>
            </w:hyperlink>
          </w:p>
        </w:tc>
      </w:tr>
      <w:tr w:rsidR="00E94C5D" w:rsidRPr="00E94C5D" w14:paraId="7BFE545F" w14:textId="77777777" w:rsidTr="00E94C5D">
        <w:tc>
          <w:tcPr>
            <w:tcW w:w="4474" w:type="dxa"/>
          </w:tcPr>
          <w:p w14:paraId="21E170F7" w14:textId="424A1BCB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mail.protocol</w:t>
            </w:r>
            <w:proofErr w:type="spellEnd"/>
          </w:p>
        </w:tc>
        <w:tc>
          <w:tcPr>
            <w:tcW w:w="4474" w:type="dxa"/>
          </w:tcPr>
          <w:p w14:paraId="60B7888C" w14:textId="38ACF45A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GB" w:eastAsia="es-ES"/>
              </w:rPr>
              <w:t>smtp</w:t>
            </w:r>
          </w:p>
        </w:tc>
      </w:tr>
      <w:tr w:rsidR="00E94C5D" w:rsidRPr="00E94C5D" w14:paraId="5F5202E9" w14:textId="77777777" w:rsidTr="00E94C5D">
        <w:tc>
          <w:tcPr>
            <w:tcW w:w="4474" w:type="dxa"/>
          </w:tcPr>
          <w:p w14:paraId="66F7C7D5" w14:textId="143774D4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mail.host</w:t>
            </w:r>
            <w:proofErr w:type="spellEnd"/>
          </w:p>
        </w:tc>
        <w:tc>
          <w:tcPr>
            <w:tcW w:w="4474" w:type="dxa"/>
          </w:tcPr>
          <w:p w14:paraId="4ABA1204" w14:textId="729EF3FF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GB" w:eastAsia="es-ES"/>
              </w:rPr>
              <w:t>smtp.gmail.com</w:t>
            </w:r>
          </w:p>
        </w:tc>
      </w:tr>
      <w:tr w:rsidR="00E94C5D" w:rsidRPr="00E94C5D" w14:paraId="00D64547" w14:textId="77777777" w:rsidTr="00E94C5D">
        <w:tc>
          <w:tcPr>
            <w:tcW w:w="4474" w:type="dxa"/>
          </w:tcPr>
          <w:p w14:paraId="68468E37" w14:textId="57CE8A69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 w:rsidRPr="00A0469B"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mail.port</w:t>
            </w:r>
            <w:proofErr w:type="spellEnd"/>
          </w:p>
        </w:tc>
        <w:tc>
          <w:tcPr>
            <w:tcW w:w="4474" w:type="dxa"/>
          </w:tcPr>
          <w:p w14:paraId="75CAD18F" w14:textId="0F5F2D57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r w:rsidRPr="00A0469B">
              <w:rPr>
                <w:rFonts w:ascii="Consolas" w:hAnsi="Consolas" w:cs="Consolas"/>
                <w:color w:val="2A00FF"/>
                <w:sz w:val="20"/>
                <w:lang w:val="en-GB" w:eastAsia="es-ES"/>
              </w:rPr>
              <w:t>587</w:t>
            </w:r>
          </w:p>
        </w:tc>
      </w:tr>
      <w:tr w:rsidR="00E94C5D" w:rsidRPr="00E94C5D" w14:paraId="71F37582" w14:textId="77777777" w:rsidTr="00E94C5D">
        <w:tc>
          <w:tcPr>
            <w:tcW w:w="4474" w:type="dxa"/>
          </w:tcPr>
          <w:p w14:paraId="372C5EAE" w14:textId="1C2E77C1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 w:rsidRPr="00A0469B"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mail.smtp.username</w:t>
            </w:r>
            <w:proofErr w:type="spellEnd"/>
          </w:p>
        </w:tc>
        <w:tc>
          <w:tcPr>
            <w:tcW w:w="4474" w:type="dxa"/>
          </w:tcPr>
          <w:p w14:paraId="3C39014B" w14:textId="0555351E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2A00FF"/>
                <w:sz w:val="20"/>
                <w:lang w:val="es-ES" w:eastAsia="es-ES"/>
              </w:rPr>
              <w:t>pruebacorreoelectronico</w:t>
            </w:r>
            <w:proofErr w:type="spellEnd"/>
          </w:p>
        </w:tc>
      </w:tr>
      <w:tr w:rsidR="00E94C5D" w:rsidRPr="00E94C5D" w14:paraId="376E83C1" w14:textId="77777777" w:rsidTr="00E94C5D">
        <w:tc>
          <w:tcPr>
            <w:tcW w:w="4474" w:type="dxa"/>
          </w:tcPr>
          <w:p w14:paraId="23EFDF35" w14:textId="6A639DB7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mail.smtp.password</w:t>
            </w:r>
            <w:proofErr w:type="spellEnd"/>
          </w:p>
        </w:tc>
        <w:tc>
          <w:tcPr>
            <w:tcW w:w="4474" w:type="dxa"/>
          </w:tcPr>
          <w:p w14:paraId="4452CC25" w14:textId="1401890C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GB" w:eastAsia="es-ES"/>
              </w:rPr>
              <w:t>Password1</w:t>
            </w:r>
          </w:p>
        </w:tc>
      </w:tr>
      <w:tr w:rsidR="00E94C5D" w:rsidRPr="00E94C5D" w14:paraId="1B8458B3" w14:textId="77777777" w:rsidTr="00E94C5D">
        <w:tc>
          <w:tcPr>
            <w:tcW w:w="4474" w:type="dxa"/>
          </w:tcPr>
          <w:p w14:paraId="25C15490" w14:textId="3BBAD9F9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mail.auth</w:t>
            </w:r>
            <w:proofErr w:type="spellEnd"/>
          </w:p>
        </w:tc>
        <w:tc>
          <w:tcPr>
            <w:tcW w:w="4474" w:type="dxa"/>
          </w:tcPr>
          <w:p w14:paraId="04D5DCCD" w14:textId="4B7A635A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GB" w:eastAsia="es-ES"/>
              </w:rPr>
              <w:t>true</w:t>
            </w:r>
          </w:p>
        </w:tc>
      </w:tr>
      <w:tr w:rsidR="00E94C5D" w:rsidRPr="00E94C5D" w14:paraId="46BCED60" w14:textId="77777777" w:rsidTr="00E94C5D">
        <w:tc>
          <w:tcPr>
            <w:tcW w:w="4474" w:type="dxa"/>
          </w:tcPr>
          <w:p w14:paraId="3F4B95A8" w14:textId="13C5CD63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mail.starttls</w:t>
            </w:r>
            <w:proofErr w:type="spellEnd"/>
          </w:p>
        </w:tc>
        <w:tc>
          <w:tcPr>
            <w:tcW w:w="4474" w:type="dxa"/>
          </w:tcPr>
          <w:p w14:paraId="51B92493" w14:textId="6705CC49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r>
              <w:rPr>
                <w:rFonts w:ascii="Consolas" w:hAnsi="Consolas" w:cs="Consolas"/>
                <w:color w:val="2A00FF"/>
                <w:sz w:val="20"/>
                <w:lang w:val="en-GB" w:eastAsia="es-ES"/>
              </w:rPr>
              <w:t>true</w:t>
            </w:r>
          </w:p>
        </w:tc>
      </w:tr>
      <w:tr w:rsidR="00E94C5D" w:rsidRPr="00E94C5D" w14:paraId="07439086" w14:textId="77777777" w:rsidTr="00E94C5D">
        <w:tc>
          <w:tcPr>
            <w:tcW w:w="4474" w:type="dxa"/>
          </w:tcPr>
          <w:p w14:paraId="58EB4AC6" w14:textId="6831CD8A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 w:rsidRPr="00AD74F1">
              <w:rPr>
                <w:rFonts w:ascii="Consolas" w:hAnsi="Consolas" w:cs="Consolas"/>
                <w:color w:val="000000"/>
                <w:sz w:val="20"/>
                <w:lang w:val="en-GB" w:eastAsia="es-ES"/>
              </w:rPr>
              <w:t>mail.from</w:t>
            </w:r>
            <w:proofErr w:type="spellEnd"/>
          </w:p>
        </w:tc>
        <w:tc>
          <w:tcPr>
            <w:tcW w:w="4474" w:type="dxa"/>
          </w:tcPr>
          <w:p w14:paraId="55A07208" w14:textId="1A0F9F0A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hyperlink r:id="rId68" w:history="1">
              <w:r w:rsidRPr="005C25F5">
                <w:rPr>
                  <w:rStyle w:val="Hyperlink"/>
                  <w:rFonts w:ascii="Consolas" w:hAnsi="Consolas" w:cs="Consolas"/>
                  <w:sz w:val="20"/>
                  <w:lang w:val="es-ES" w:eastAsia="es-ES"/>
                </w:rPr>
                <w:t>pruebacorreoelectronico</w:t>
              </w:r>
              <w:r w:rsidRPr="005C25F5">
                <w:rPr>
                  <w:rStyle w:val="Hyperlink"/>
                  <w:rFonts w:ascii="Consolas" w:hAnsi="Consolas" w:cs="Consolas"/>
                  <w:sz w:val="20"/>
                  <w:lang w:val="en-GB" w:eastAsia="es-ES"/>
                </w:rPr>
                <w:t>@gmail.com</w:t>
              </w:r>
            </w:hyperlink>
          </w:p>
        </w:tc>
      </w:tr>
      <w:tr w:rsidR="00E94C5D" w:rsidRPr="00E94C5D" w14:paraId="26A1CC95" w14:textId="77777777" w:rsidTr="00E94C5D">
        <w:tc>
          <w:tcPr>
            <w:tcW w:w="4474" w:type="dxa"/>
          </w:tcPr>
          <w:p w14:paraId="2959AAED" w14:textId="3201D6A8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 w:rsidRPr="00AD74F1">
              <w:rPr>
                <w:rFonts w:ascii="Consolas" w:hAnsi="Consolas" w:cs="Consolas"/>
                <w:color w:val="000000"/>
                <w:sz w:val="20"/>
                <w:lang w:val="es-ES" w:eastAsia="es-ES"/>
              </w:rPr>
              <w:t>mail.fromname</w:t>
            </w:r>
            <w:proofErr w:type="spellEnd"/>
          </w:p>
        </w:tc>
        <w:tc>
          <w:tcPr>
            <w:tcW w:w="4474" w:type="dxa"/>
          </w:tcPr>
          <w:p w14:paraId="6FFF0CFA" w14:textId="5DF20517" w:rsidR="00E94C5D" w:rsidRPr="00E94C5D" w:rsidRDefault="00E94C5D" w:rsidP="00005270">
            <w:pPr>
              <w:pStyle w:val="BodyText"/>
              <w:rPr>
                <w:lang w:val="en-GB" w:eastAsia="en-US"/>
              </w:rPr>
            </w:pPr>
            <w:proofErr w:type="spellStart"/>
            <w:r>
              <w:rPr>
                <w:rFonts w:ascii="Consolas" w:hAnsi="Consolas" w:cs="Consolas"/>
                <w:color w:val="2A00FF"/>
                <w:sz w:val="20"/>
                <w:lang w:val="es-ES" w:eastAsia="es-ES"/>
              </w:rPr>
              <w:t>pruebacorreoelectronico</w:t>
            </w:r>
            <w:proofErr w:type="spellEnd"/>
          </w:p>
        </w:tc>
      </w:tr>
    </w:tbl>
    <w:p w14:paraId="6259FE88" w14:textId="50EC92C9" w:rsidR="008D5FEB" w:rsidRPr="00E94C5D" w:rsidRDefault="008D5FEB" w:rsidP="00005270">
      <w:pPr>
        <w:pStyle w:val="BodyText"/>
        <w:rPr>
          <w:lang w:val="en-GB" w:eastAsia="en-US"/>
        </w:rPr>
      </w:pPr>
    </w:p>
    <w:p w14:paraId="4C6BD3DC" w14:textId="77777777" w:rsidR="008D5FEB" w:rsidRPr="00E94C5D" w:rsidRDefault="008D5FEB" w:rsidP="00005270">
      <w:pPr>
        <w:pStyle w:val="BodyText"/>
        <w:rPr>
          <w:lang w:val="en-GB" w:eastAsia="en-US"/>
        </w:rPr>
      </w:pPr>
    </w:p>
    <w:p w14:paraId="08DB5962" w14:textId="77777777" w:rsidR="00005270" w:rsidRPr="00AD74F1" w:rsidRDefault="00005270" w:rsidP="00005270">
      <w:pPr>
        <w:pStyle w:val="BodyText"/>
        <w:rPr>
          <w:rFonts w:ascii="Consolas" w:hAnsi="Consolas" w:cs="Consolas"/>
          <w:color w:val="2A00FF"/>
          <w:sz w:val="20"/>
          <w:u w:val="single"/>
          <w:lang w:val="es-ES" w:eastAsia="es-ES"/>
        </w:rPr>
      </w:pPr>
    </w:p>
    <w:p w14:paraId="6200B8E6" w14:textId="4C516B93" w:rsidR="00005270" w:rsidRDefault="00005270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6A98CEB3" w14:textId="075A7DFD" w:rsidR="00780FF6" w:rsidRDefault="00780FF6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35A0002C" w14:textId="0B20DD4B" w:rsidR="00780FF6" w:rsidRDefault="00780FF6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06D6300F" w14:textId="6E42BD28" w:rsidR="00780FF6" w:rsidRDefault="00780FF6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115F935B" w14:textId="52527FF5" w:rsidR="00780FF6" w:rsidRDefault="00780FF6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4203C5C0" w14:textId="29C8F3B2" w:rsidR="00780FF6" w:rsidRDefault="00780FF6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1D39CBC8" w14:textId="3AEAC59A" w:rsidR="00780FF6" w:rsidRDefault="00780FF6" w:rsidP="00005270">
      <w:pPr>
        <w:autoSpaceDE w:val="0"/>
        <w:autoSpaceDN w:val="0"/>
        <w:adjustRightInd w:val="0"/>
        <w:spacing w:after="200" w:line="276" w:lineRule="auto"/>
        <w:ind w:left="720"/>
        <w:contextualSpacing/>
        <w:jc w:val="both"/>
        <w:rPr>
          <w:rFonts w:ascii="Consolas" w:eastAsia="Calibri" w:hAnsi="Consolas" w:cs="Consolas"/>
          <w:sz w:val="20"/>
          <w:lang w:val="es-ES" w:eastAsia="en-US"/>
        </w:rPr>
      </w:pPr>
    </w:p>
    <w:p w14:paraId="000024C8" w14:textId="5B993E70" w:rsidR="00CC1996" w:rsidRPr="00005270" w:rsidRDefault="00780FF6" w:rsidP="00005270">
      <w:pPr>
        <w:pStyle w:val="Heading2"/>
        <w:ind w:firstLine="0"/>
      </w:pPr>
      <w:bookmarkStart w:id="40" w:name="_Toc21449109"/>
      <w:r>
        <w:lastRenderedPageBreak/>
        <w:t>8.</w:t>
      </w:r>
      <w:r w:rsidR="00262ED9">
        <w:t>3</w:t>
      </w:r>
      <w:r w:rsidR="00E24B02" w:rsidRPr="00005270">
        <w:t xml:space="preserve"> </w:t>
      </w:r>
      <w:r w:rsidR="00D301B8" w:rsidRPr="00005270">
        <w:t xml:space="preserve">   </w:t>
      </w:r>
      <w:r w:rsidR="003524AB">
        <w:t xml:space="preserve"> </w:t>
      </w:r>
      <w:r w:rsidR="00E24B02" w:rsidRPr="00005270">
        <w:t>Casos</w:t>
      </w:r>
      <w:r w:rsidR="00821BEC" w:rsidRPr="00005270">
        <w:t xml:space="preserve"> parte 1</w:t>
      </w:r>
      <w:bookmarkEnd w:id="40"/>
    </w:p>
    <w:p w14:paraId="2A4648F3" w14:textId="7243B31F" w:rsidR="00CC1996" w:rsidRDefault="000C0DF2" w:rsidP="00855D50">
      <w:pPr>
        <w:pStyle w:val="BodyText"/>
      </w:pPr>
      <w:r>
        <w:t>E</w:t>
      </w:r>
      <w:r w:rsidR="00CC1996">
        <w:t>n el caso de que se hayan olvidado del usuario o la contraseña, se procederá a restablecer los valores.</w:t>
      </w:r>
    </w:p>
    <w:p w14:paraId="7B25E15A" w14:textId="0ED6A838" w:rsidR="000C0DF2" w:rsidRDefault="000C0DF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 xml:space="preserve">Para ello 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debemos pulsar </w:t>
      </w:r>
      <w:r>
        <w:rPr>
          <w:rFonts w:ascii="Calibri" w:eastAsia="Calibri" w:hAnsi="Calibri"/>
          <w:sz w:val="22"/>
          <w:szCs w:val="22"/>
          <w:lang w:eastAsia="en-US"/>
        </w:rPr>
        <w:t xml:space="preserve">sobre 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el </w:t>
      </w:r>
      <w:r>
        <w:rPr>
          <w:rFonts w:ascii="Calibri" w:eastAsia="Calibri" w:hAnsi="Calibri"/>
          <w:sz w:val="22"/>
          <w:szCs w:val="22"/>
          <w:lang w:eastAsia="en-US"/>
        </w:rPr>
        <w:t>enlace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</w:t>
      </w:r>
      <w:r w:rsidRPr="00CC1996">
        <w:rPr>
          <w:noProof/>
          <w:lang w:val="en-GB" w:eastAsia="en-GB"/>
        </w:rPr>
        <w:drawing>
          <wp:inline distT="0" distB="0" distL="0" distR="0" wp14:anchorId="2F288FD7" wp14:editId="27397533">
            <wp:extent cx="1771841" cy="360680"/>
            <wp:effectExtent l="0" t="0" r="0" b="1270"/>
            <wp:docPr id="926222152" name="Picture 926222152" descr="C:\Users\carlos.j.raboso\Pictures\ImagenesFIRe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carlos.j.raboso\Pictures\ImagenesFIRe\Captura4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056" cy="36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/>
          <w:sz w:val="22"/>
          <w:szCs w:val="22"/>
          <w:lang w:eastAsia="en-US"/>
        </w:rPr>
        <w:t xml:space="preserve"> en la parte inferior izquierda de la página principal.</w:t>
      </w:r>
    </w:p>
    <w:p w14:paraId="040BF4F6" w14:textId="3779E5BC" w:rsidR="000C0DF2" w:rsidRDefault="000C0DF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A continuación,</w:t>
      </w:r>
      <w:r>
        <w:rPr>
          <w:rFonts w:ascii="Calibri" w:eastAsia="Calibri" w:hAnsi="Calibri"/>
          <w:sz w:val="22"/>
          <w:szCs w:val="22"/>
          <w:lang w:eastAsia="en-US"/>
        </w:rPr>
        <w:t xml:space="preserve"> se nos mostrará una página podrá aplicar los siguientes casos:</w:t>
      </w:r>
    </w:p>
    <w:p w14:paraId="5A6F28C0" w14:textId="77777777" w:rsidR="00E24B02" w:rsidRDefault="00E24B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06DC1082" w14:textId="77777777" w:rsidR="00064183" w:rsidRPr="00064183" w:rsidRDefault="000C0DF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u w:val="single"/>
          <w:lang w:eastAsia="en-US"/>
        </w:rPr>
      </w:pPr>
      <w:r w:rsidRPr="00064183">
        <w:rPr>
          <w:rFonts w:ascii="Calibri" w:eastAsia="Calibri" w:hAnsi="Calibri"/>
          <w:sz w:val="22"/>
          <w:szCs w:val="22"/>
          <w:u w:val="single"/>
          <w:lang w:eastAsia="en-US"/>
        </w:rPr>
        <w:t xml:space="preserve">Caso 1: </w:t>
      </w:r>
    </w:p>
    <w:p w14:paraId="3900ADA1" w14:textId="3D17584D" w:rsidR="000C0DF2" w:rsidRDefault="00064183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</w:t>
      </w:r>
      <w:r w:rsidR="000C0DF2">
        <w:rPr>
          <w:rFonts w:ascii="Calibri" w:eastAsia="Calibri" w:hAnsi="Calibri"/>
          <w:sz w:val="22"/>
          <w:szCs w:val="22"/>
          <w:lang w:eastAsia="en-US"/>
        </w:rPr>
        <w:t>i ha sido la contraseña la que se nos ha olvidado se podrá introducir el usuario o el correo electrónico</w:t>
      </w:r>
      <w:r w:rsidR="001C4583">
        <w:rPr>
          <w:rFonts w:ascii="Calibri" w:eastAsia="Calibri" w:hAnsi="Calibri"/>
          <w:sz w:val="22"/>
          <w:szCs w:val="22"/>
          <w:lang w:eastAsia="en-US"/>
        </w:rPr>
        <w:t xml:space="preserve"> y se enviará automáticamente un correo con un enlace para resetear la contraseña.</w:t>
      </w:r>
    </w:p>
    <w:p w14:paraId="4505EB63" w14:textId="77777777" w:rsidR="00064183" w:rsidRPr="00064183" w:rsidRDefault="001C4583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u w:val="single"/>
          <w:lang w:eastAsia="en-US"/>
        </w:rPr>
      </w:pPr>
      <w:r w:rsidRPr="00064183">
        <w:rPr>
          <w:rFonts w:ascii="Calibri" w:eastAsia="Calibri" w:hAnsi="Calibri"/>
          <w:sz w:val="22"/>
          <w:szCs w:val="22"/>
          <w:u w:val="single"/>
          <w:lang w:eastAsia="en-US"/>
        </w:rPr>
        <w:t xml:space="preserve">Caso 2: </w:t>
      </w:r>
    </w:p>
    <w:p w14:paraId="404E7014" w14:textId="7FD0E6BD" w:rsidR="001C4583" w:rsidRPr="0006141E" w:rsidRDefault="00064183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</w:t>
      </w:r>
      <w:r w:rsidR="001C4583">
        <w:rPr>
          <w:rFonts w:ascii="Calibri" w:eastAsia="Calibri" w:hAnsi="Calibri"/>
          <w:sz w:val="22"/>
          <w:szCs w:val="22"/>
          <w:lang w:eastAsia="en-US"/>
        </w:rPr>
        <w:t>i ha sido el usuario lo que se ha olvidado se podrá introducir el correo electrónico y se enviará automáticamente un correo con un enlace para resetear la contraseña.</w:t>
      </w:r>
    </w:p>
    <w:p w14:paraId="6FAD95EF" w14:textId="18DAF678" w:rsidR="00E24B02" w:rsidRDefault="00E24B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32E09B3" w14:textId="77777777" w:rsidR="00E24B02" w:rsidRDefault="00E24B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5C002450" w14:textId="63289D25" w:rsidR="000C0DF2" w:rsidRDefault="000C0DF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C0DF2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303EAF68" wp14:editId="37604828">
            <wp:extent cx="5688330" cy="2639047"/>
            <wp:effectExtent l="0" t="0" r="7620" b="9525"/>
            <wp:docPr id="926222153" name="Picture 926222153" descr="C:\Users\carlos.j.raboso\Pictures\ImagenesFIRe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carlos.j.raboso\Pictures\ImagenesFIRe\Captura8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3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8FED" w14:textId="1B0321AA" w:rsidR="00E24B02" w:rsidRDefault="00E24B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622F29B5" w14:textId="6BEFCB63" w:rsidR="00E24B02" w:rsidRDefault="00E24B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1ACF638" w14:textId="55A02DD6" w:rsidR="00821BEC" w:rsidRDefault="00780FF6" w:rsidP="00005270">
      <w:pPr>
        <w:pStyle w:val="Heading2"/>
        <w:ind w:firstLine="0"/>
        <w:rPr>
          <w:rFonts w:eastAsia="Calibri"/>
          <w:lang w:eastAsia="en-US"/>
        </w:rPr>
      </w:pPr>
      <w:bookmarkStart w:id="41" w:name="_Toc21449110"/>
      <w:r>
        <w:rPr>
          <w:rFonts w:eastAsia="Calibri"/>
          <w:lang w:eastAsia="en-US"/>
        </w:rPr>
        <w:lastRenderedPageBreak/>
        <w:t>8.</w:t>
      </w:r>
      <w:r w:rsidR="00262ED9">
        <w:rPr>
          <w:rFonts w:eastAsia="Calibri"/>
          <w:lang w:eastAsia="en-US"/>
        </w:rPr>
        <w:t>4</w:t>
      </w:r>
      <w:r w:rsidR="00821BEC">
        <w:rPr>
          <w:rFonts w:eastAsia="Calibri"/>
          <w:lang w:eastAsia="en-US"/>
        </w:rPr>
        <w:t xml:space="preserve"> </w:t>
      </w:r>
      <w:r w:rsidR="003E0482">
        <w:rPr>
          <w:rFonts w:eastAsia="Calibri"/>
          <w:lang w:eastAsia="en-US"/>
        </w:rPr>
        <w:t xml:space="preserve">   </w:t>
      </w:r>
      <w:r w:rsidR="003524AB">
        <w:rPr>
          <w:rFonts w:eastAsia="Calibri"/>
          <w:lang w:eastAsia="en-US"/>
        </w:rPr>
        <w:t xml:space="preserve"> </w:t>
      </w:r>
      <w:r w:rsidR="00821BEC">
        <w:rPr>
          <w:rFonts w:eastAsia="Calibri"/>
          <w:lang w:eastAsia="en-US"/>
        </w:rPr>
        <w:t>Casos parte 2</w:t>
      </w:r>
      <w:bookmarkEnd w:id="41"/>
    </w:p>
    <w:p w14:paraId="49564BFC" w14:textId="6A7EE891" w:rsidR="00E24B02" w:rsidRDefault="00E24B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u w:val="single"/>
          <w:lang w:eastAsia="en-US"/>
        </w:rPr>
      </w:pPr>
      <w:r w:rsidRPr="00064183">
        <w:rPr>
          <w:rFonts w:ascii="Calibri" w:eastAsia="Calibri" w:hAnsi="Calibri"/>
          <w:sz w:val="22"/>
          <w:szCs w:val="22"/>
          <w:u w:val="single"/>
          <w:lang w:eastAsia="en-US"/>
        </w:rPr>
        <w:t>Caso 3</w:t>
      </w:r>
      <w:r w:rsidR="00064183" w:rsidRPr="00064183">
        <w:rPr>
          <w:rFonts w:ascii="Calibri" w:eastAsia="Calibri" w:hAnsi="Calibri"/>
          <w:sz w:val="22"/>
          <w:szCs w:val="22"/>
          <w:u w:val="single"/>
          <w:lang w:eastAsia="en-US"/>
        </w:rPr>
        <w:t>:</w:t>
      </w:r>
    </w:p>
    <w:p w14:paraId="6350C57E" w14:textId="3FB3616B" w:rsidR="00064183" w:rsidRDefault="00064183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4183">
        <w:rPr>
          <w:rFonts w:ascii="Calibri" w:eastAsia="Calibri" w:hAnsi="Calibri"/>
          <w:sz w:val="22"/>
          <w:szCs w:val="22"/>
          <w:lang w:eastAsia="en-US"/>
        </w:rPr>
        <w:t>Si el usuario o correo electrónico no son correctos nos mostrara el siguiente mensaje de error</w:t>
      </w:r>
      <w:r w:rsidR="00821BEC">
        <w:rPr>
          <w:rFonts w:ascii="Calibri" w:eastAsia="Calibri" w:hAnsi="Calibri"/>
          <w:sz w:val="22"/>
          <w:szCs w:val="22"/>
          <w:lang w:eastAsia="en-US"/>
        </w:rPr>
        <w:t>.</w:t>
      </w:r>
    </w:p>
    <w:p w14:paraId="5FAD2780" w14:textId="77777777" w:rsidR="00A64CC9" w:rsidRDefault="00A64CC9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515FED19" w14:textId="3143CFB9" w:rsidR="00821BEC" w:rsidRDefault="00821BEC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821BEC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2CC8F479" wp14:editId="3D258368">
            <wp:extent cx="5688330" cy="2545970"/>
            <wp:effectExtent l="0" t="0" r="7620" b="6985"/>
            <wp:docPr id="3" name="Picture 3" descr="C:\Users\carlos.j.raboso\Pictures\ImagenesFIRe\Captura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s.j.raboso\Pictures\ImagenesFIRe\Captura8_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B112" w14:textId="39BC3F2A" w:rsidR="00821BEC" w:rsidRDefault="00821BEC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05CFF90A" w14:textId="5429EAF7" w:rsidR="00821BEC" w:rsidRDefault="00821BEC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Caso 4:</w:t>
      </w:r>
    </w:p>
    <w:p w14:paraId="6727DCCC" w14:textId="2306E04F" w:rsidR="00821BEC" w:rsidRDefault="00821BEC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Si la conexión es limitada o nula se mostrará el siguiente mensaje</w:t>
      </w:r>
      <w:r w:rsidR="003E0482">
        <w:rPr>
          <w:rFonts w:ascii="Calibri" w:eastAsia="Calibri" w:hAnsi="Calibri"/>
          <w:sz w:val="22"/>
          <w:szCs w:val="22"/>
          <w:lang w:eastAsia="en-US"/>
        </w:rPr>
        <w:t xml:space="preserve"> de error</w:t>
      </w:r>
      <w:r>
        <w:rPr>
          <w:rFonts w:ascii="Calibri" w:eastAsia="Calibri" w:hAnsi="Calibri"/>
          <w:sz w:val="22"/>
          <w:szCs w:val="22"/>
          <w:lang w:eastAsia="en-US"/>
        </w:rPr>
        <w:t>.</w:t>
      </w:r>
    </w:p>
    <w:p w14:paraId="4AFF3742" w14:textId="50AB3402" w:rsidR="00821BEC" w:rsidRDefault="00821BEC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821BEC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6ED35DCD" wp14:editId="30167BB2">
            <wp:extent cx="5688330" cy="2757670"/>
            <wp:effectExtent l="0" t="0" r="7620" b="5080"/>
            <wp:docPr id="4" name="Picture 4" descr="C:\Users\carlos.j.raboso\Pictures\ImagenesFIRe\Captura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s.j.raboso\Pictures\ImagenesFIRe\Captura8_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7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291FE" w14:textId="7BBF8743" w:rsidR="00821BEC" w:rsidRDefault="00780FF6" w:rsidP="00005270">
      <w:pPr>
        <w:pStyle w:val="Heading2"/>
        <w:ind w:firstLine="0"/>
        <w:rPr>
          <w:rFonts w:eastAsia="Calibri"/>
          <w:lang w:eastAsia="en-US"/>
        </w:rPr>
      </w:pPr>
      <w:bookmarkStart w:id="42" w:name="_Toc21449111"/>
      <w:r>
        <w:rPr>
          <w:rFonts w:eastAsia="Calibri"/>
          <w:lang w:eastAsia="en-US"/>
        </w:rPr>
        <w:lastRenderedPageBreak/>
        <w:t>8.</w:t>
      </w:r>
      <w:r w:rsidR="00262ED9">
        <w:rPr>
          <w:rFonts w:eastAsia="Calibri"/>
          <w:lang w:eastAsia="en-US"/>
        </w:rPr>
        <w:t>5</w:t>
      </w:r>
      <w:r w:rsidR="003E0482">
        <w:rPr>
          <w:rFonts w:eastAsia="Calibri"/>
          <w:lang w:eastAsia="en-US"/>
        </w:rPr>
        <w:t xml:space="preserve">    </w:t>
      </w:r>
      <w:r w:rsidR="003524AB">
        <w:rPr>
          <w:rFonts w:eastAsia="Calibri"/>
          <w:lang w:eastAsia="en-US"/>
        </w:rPr>
        <w:t xml:space="preserve"> </w:t>
      </w:r>
      <w:r w:rsidR="003E0482">
        <w:rPr>
          <w:rFonts w:eastAsia="Calibri"/>
          <w:lang w:eastAsia="en-US"/>
        </w:rPr>
        <w:t>Casos parte 3</w:t>
      </w:r>
      <w:bookmarkEnd w:id="42"/>
    </w:p>
    <w:p w14:paraId="2BBBE2EC" w14:textId="689923C3" w:rsidR="00151C73" w:rsidRDefault="00151C73" w:rsidP="00151C73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Caso 5:</w:t>
      </w:r>
    </w:p>
    <w:p w14:paraId="55FDF18A" w14:textId="554DD169" w:rsidR="00151C73" w:rsidRDefault="00A64CC9" w:rsidP="00151C73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Si el usuario o el correo electrónico son correctos se mostrará el siguiente mensaje.</w:t>
      </w:r>
    </w:p>
    <w:p w14:paraId="151BA145" w14:textId="094145EB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2823F33B" w14:textId="77777777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174B6538" w14:textId="1D4E322E" w:rsidR="00A64CC9" w:rsidRDefault="00A64CC9" w:rsidP="00151C73">
      <w:pPr>
        <w:pStyle w:val="BodyText"/>
        <w:rPr>
          <w:rFonts w:eastAsia="Calibri"/>
          <w:lang w:eastAsia="en-US"/>
        </w:rPr>
      </w:pPr>
      <w:r w:rsidRPr="00A64CC9">
        <w:rPr>
          <w:rFonts w:eastAsia="Calibri"/>
          <w:noProof/>
          <w:lang w:val="en-GB" w:eastAsia="en-GB"/>
        </w:rPr>
        <w:drawing>
          <wp:inline distT="0" distB="0" distL="0" distR="0" wp14:anchorId="66AF5E6C" wp14:editId="467492E9">
            <wp:extent cx="5688330" cy="2632919"/>
            <wp:effectExtent l="0" t="0" r="7620" b="0"/>
            <wp:docPr id="5" name="Picture 5" descr="C:\Users\carlos.j.raboso\Pictures\ImagenesFIRe\Captura8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s.j.raboso\Pictures\ImagenesFIRe\Captura8_4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C675" w14:textId="458556FC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2766EB7F" w14:textId="227CD304" w:rsidR="00A64CC9" w:rsidRDefault="00A64CC9" w:rsidP="00151C73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Caso 5:</w:t>
      </w:r>
    </w:p>
    <w:p w14:paraId="29B7FDC0" w14:textId="789CC8A5" w:rsidR="00A64CC9" w:rsidRDefault="00A64CC9" w:rsidP="00151C73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A continuación, se deberá ir al correo electrónico y comprobar que el mensaje </w:t>
      </w:r>
      <w:proofErr w:type="spellStart"/>
      <w:r>
        <w:rPr>
          <w:rFonts w:eastAsia="Calibri"/>
          <w:lang w:eastAsia="en-US"/>
        </w:rPr>
        <w:t>a</w:t>
      </w:r>
      <w:proofErr w:type="spellEnd"/>
      <w:r>
        <w:rPr>
          <w:rFonts w:eastAsia="Calibri"/>
          <w:lang w:eastAsia="en-US"/>
        </w:rPr>
        <w:t xml:space="preserve"> sido recibido si es </w:t>
      </w:r>
      <w:proofErr w:type="spellStart"/>
      <w:r>
        <w:rPr>
          <w:rFonts w:eastAsia="Calibri"/>
          <w:lang w:eastAsia="en-US"/>
        </w:rPr>
        <w:t>asi</w:t>
      </w:r>
      <w:proofErr w:type="spellEnd"/>
      <w:r>
        <w:rPr>
          <w:rFonts w:eastAsia="Calibri"/>
          <w:lang w:eastAsia="en-US"/>
        </w:rPr>
        <w:t xml:space="preserve"> nos mostrara un mensaje como el de la imagen.</w:t>
      </w:r>
    </w:p>
    <w:p w14:paraId="31CA6298" w14:textId="606612E4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46EF927D" w14:textId="70296BE3" w:rsidR="00A64CC9" w:rsidRDefault="00A64CC9" w:rsidP="00151C73">
      <w:pPr>
        <w:pStyle w:val="BodyText"/>
        <w:rPr>
          <w:rFonts w:eastAsia="Calibri"/>
          <w:lang w:eastAsia="en-US"/>
        </w:rPr>
      </w:pPr>
      <w:r w:rsidRPr="00A64CC9">
        <w:rPr>
          <w:rFonts w:eastAsia="Calibri"/>
          <w:noProof/>
          <w:lang w:val="en-GB" w:eastAsia="en-GB"/>
        </w:rPr>
        <w:drawing>
          <wp:inline distT="0" distB="0" distL="0" distR="0" wp14:anchorId="29ADDF4A" wp14:editId="2A54E915">
            <wp:extent cx="5688330" cy="1736467"/>
            <wp:effectExtent l="0" t="0" r="7620" b="0"/>
            <wp:docPr id="6" name="Picture 6" descr="C:\Users\carlos.j.raboso\Pictures\ImagenesFIRe\Captura8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s.j.raboso\Pictures\ImagenesFIRe\Captura8_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73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4AA6" w14:textId="285DE24F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34BFBD0D" w14:textId="77777777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74B7F0C1" w14:textId="77777777" w:rsidR="00A64CC9" w:rsidRDefault="00A64CC9" w:rsidP="00151C73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Esta URL tiene una duración de 30 minutos en caso de que haya sido sobrepasado ese tiempo</w:t>
      </w:r>
    </w:p>
    <w:p w14:paraId="216A3A20" w14:textId="7B36A8DD" w:rsidR="00A64CC9" w:rsidRDefault="00A64CC9" w:rsidP="00151C73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el enlace </w:t>
      </w:r>
      <w:proofErr w:type="gramStart"/>
      <w:r>
        <w:rPr>
          <w:rFonts w:eastAsia="Calibri"/>
          <w:lang w:eastAsia="en-US"/>
        </w:rPr>
        <w:t>caducara</w:t>
      </w:r>
      <w:proofErr w:type="gramEnd"/>
      <w:r w:rsidR="003960C5">
        <w:rPr>
          <w:rFonts w:eastAsia="Calibri"/>
          <w:lang w:eastAsia="en-US"/>
        </w:rPr>
        <w:t xml:space="preserve"> y se tendrá que repetir la operación</w:t>
      </w:r>
      <w:r>
        <w:rPr>
          <w:rFonts w:eastAsia="Calibri"/>
          <w:lang w:eastAsia="en-US"/>
        </w:rPr>
        <w:t>.</w:t>
      </w:r>
    </w:p>
    <w:p w14:paraId="6AED6194" w14:textId="7427E046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38D3D70A" w14:textId="23BB053A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58C4426F" w14:textId="231033BB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3F9D4701" w14:textId="392A43B6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25747742" w14:textId="14D3A7EC" w:rsidR="00A64CC9" w:rsidRDefault="00A64CC9" w:rsidP="00151C73">
      <w:pPr>
        <w:pStyle w:val="BodyText"/>
        <w:rPr>
          <w:rFonts w:eastAsia="Calibri"/>
          <w:lang w:eastAsia="en-US"/>
        </w:rPr>
      </w:pPr>
    </w:p>
    <w:p w14:paraId="50570D86" w14:textId="154B25E8" w:rsidR="00A64CC9" w:rsidRPr="00151C73" w:rsidRDefault="00780FF6" w:rsidP="00B66FA1">
      <w:pPr>
        <w:pStyle w:val="Heading2"/>
        <w:ind w:firstLine="0"/>
        <w:rPr>
          <w:rFonts w:eastAsia="Calibri"/>
          <w:lang w:eastAsia="en-US"/>
        </w:rPr>
      </w:pPr>
      <w:bookmarkStart w:id="43" w:name="_Toc21449112"/>
      <w:r>
        <w:rPr>
          <w:rFonts w:eastAsia="Calibri"/>
          <w:lang w:eastAsia="en-US"/>
        </w:rPr>
        <w:lastRenderedPageBreak/>
        <w:t>8.</w:t>
      </w:r>
      <w:r w:rsidR="00262ED9">
        <w:rPr>
          <w:rFonts w:eastAsia="Calibri"/>
          <w:lang w:eastAsia="en-US"/>
        </w:rPr>
        <w:t>6</w:t>
      </w:r>
      <w:r w:rsidR="00316F02">
        <w:rPr>
          <w:rFonts w:eastAsia="Calibri"/>
          <w:lang w:eastAsia="en-US"/>
        </w:rPr>
        <w:t xml:space="preserve">    </w:t>
      </w:r>
      <w:r w:rsidR="003524AB">
        <w:rPr>
          <w:rFonts w:eastAsia="Calibri"/>
          <w:lang w:eastAsia="en-US"/>
        </w:rPr>
        <w:t xml:space="preserve"> </w:t>
      </w:r>
      <w:r w:rsidR="00316F02">
        <w:rPr>
          <w:rFonts w:eastAsia="Calibri"/>
          <w:lang w:eastAsia="en-US"/>
        </w:rPr>
        <w:t>Realizar el cambio de contraseña</w:t>
      </w:r>
      <w:bookmarkEnd w:id="43"/>
    </w:p>
    <w:p w14:paraId="77433147" w14:textId="5D18BE3E" w:rsidR="000C0DF2" w:rsidRDefault="000C0DF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A </w:t>
      </w:r>
      <w:r w:rsidR="00C8514E" w:rsidRPr="0006141E">
        <w:rPr>
          <w:rFonts w:ascii="Calibri" w:eastAsia="Calibri" w:hAnsi="Calibri"/>
          <w:sz w:val="22"/>
          <w:szCs w:val="22"/>
          <w:lang w:eastAsia="en-US"/>
        </w:rPr>
        <w:t>continuación,</w:t>
      </w:r>
      <w:r w:rsidR="00C8514E">
        <w:rPr>
          <w:rFonts w:ascii="Calibri" w:eastAsia="Calibri" w:hAnsi="Calibri"/>
          <w:sz w:val="22"/>
          <w:szCs w:val="22"/>
          <w:lang w:eastAsia="en-US"/>
        </w:rPr>
        <w:t xml:space="preserve"> si pinchamos sobre el enlace</w:t>
      </w:r>
      <w:r w:rsidRPr="0006141E">
        <w:rPr>
          <w:rFonts w:ascii="Calibri" w:eastAsia="Calibri" w:hAnsi="Calibri"/>
          <w:sz w:val="22"/>
          <w:szCs w:val="22"/>
          <w:lang w:eastAsia="en-US"/>
        </w:rPr>
        <w:t xml:space="preserve"> se nos mostrará un formulario similar al de la siguiente imagen.</w:t>
      </w:r>
    </w:p>
    <w:p w14:paraId="19473621" w14:textId="37ECFF76" w:rsidR="00316F02" w:rsidRDefault="00316F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Nos muestra el nombre de nuestro usuario y las opciones de nueva y repetir contraseña. Una vez que se haya rellenado pulsaremos sobre el botón cambiar contraseña.</w:t>
      </w:r>
    </w:p>
    <w:p w14:paraId="3DFD1920" w14:textId="440B2164" w:rsidR="00C8514E" w:rsidRDefault="00C8514E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C8514E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6A4165AB" wp14:editId="32A63FF5">
            <wp:extent cx="5688330" cy="2611479"/>
            <wp:effectExtent l="0" t="0" r="7620" b="0"/>
            <wp:docPr id="7" name="Picture 7" descr="C:\Users\carlos.j.raboso\Pictures\ImagenesFIRe\Captura8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s.j.raboso\Pictures\ImagenesFIRe\Captura8_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1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D0D7" w14:textId="1C37E7E7" w:rsidR="00316F02" w:rsidRDefault="00316F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27C84251" w14:textId="70AD71AE" w:rsidR="00316F02" w:rsidRDefault="00316F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Sí todo esta correctamente nos mostrara el siguiente mensaje de validación.</w:t>
      </w:r>
    </w:p>
    <w:p w14:paraId="48EF17DF" w14:textId="77777777" w:rsidR="00316F02" w:rsidRDefault="00316F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7F1AA81E" w14:textId="05A03F52" w:rsidR="00316F02" w:rsidRDefault="00316F02" w:rsidP="000C0DF2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316F02">
        <w:rPr>
          <w:rFonts w:ascii="Calibri" w:eastAsia="Calibri" w:hAnsi="Calibri"/>
          <w:noProof/>
          <w:sz w:val="22"/>
          <w:szCs w:val="22"/>
          <w:lang w:val="en-GB" w:eastAsia="en-GB"/>
        </w:rPr>
        <w:drawing>
          <wp:inline distT="0" distB="0" distL="0" distR="0" wp14:anchorId="2B6B893B" wp14:editId="56718B4C">
            <wp:extent cx="5688330" cy="2643020"/>
            <wp:effectExtent l="0" t="0" r="7620" b="5080"/>
            <wp:docPr id="8" name="Picture 8" descr="C:\Users\carlos.j.raboso\Pictures\ImagenesFIRe\Captura8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s.j.raboso\Pictures\ImagenesFIRe\Captura8_7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9E4D5" w14:textId="41F71A71" w:rsidR="00BC227C" w:rsidRDefault="009466A3" w:rsidP="00BC227C">
      <w:pPr>
        <w:pStyle w:val="Heading1"/>
        <w:rPr>
          <w:rFonts w:eastAsia="Calibri"/>
          <w:lang w:eastAsia="en-US"/>
        </w:rPr>
      </w:pPr>
      <w:bookmarkStart w:id="44" w:name="_Toc21449113"/>
      <w:r>
        <w:rPr>
          <w:rFonts w:eastAsia="Calibri"/>
          <w:lang w:eastAsia="en-US"/>
        </w:rPr>
        <w:lastRenderedPageBreak/>
        <w:t xml:space="preserve">9.       </w:t>
      </w:r>
      <w:r w:rsidR="00BC227C">
        <w:t xml:space="preserve">Restablecer </w:t>
      </w:r>
      <w:r w:rsidR="00BC227C">
        <w:rPr>
          <w:rFonts w:eastAsia="Calibri"/>
          <w:lang w:eastAsia="en-US"/>
        </w:rPr>
        <w:t xml:space="preserve">contraseña del </w:t>
      </w:r>
      <w:proofErr w:type="spellStart"/>
      <w:r w:rsidR="00BC227C">
        <w:rPr>
          <w:rFonts w:eastAsia="Calibri"/>
          <w:lang w:eastAsia="en-US"/>
        </w:rPr>
        <w:t>root</w:t>
      </w:r>
      <w:bookmarkEnd w:id="44"/>
      <w:proofErr w:type="spellEnd"/>
    </w:p>
    <w:p w14:paraId="6300FF90" w14:textId="767CBF17" w:rsidR="004D4ACA" w:rsidRDefault="004D4ACA" w:rsidP="004D4ACA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Una vez dentro del sistema, si se quiere realizar el cambio de contraseña del usuario que administra el sistema (solamente el usuario administrador</w:t>
      </w:r>
      <w:r w:rsidR="009173C4">
        <w:rPr>
          <w:rFonts w:eastAsia="Calibri"/>
          <w:lang w:eastAsia="en-US"/>
        </w:rPr>
        <w:t>, los demás usuarios no podrán cambiar la contraseña desde esta página</w:t>
      </w:r>
      <w:r>
        <w:rPr>
          <w:rFonts w:eastAsia="Calibri"/>
          <w:lang w:eastAsia="en-US"/>
        </w:rPr>
        <w:t>)</w:t>
      </w:r>
      <w:r w:rsidR="009173C4">
        <w:rPr>
          <w:rFonts w:eastAsia="Calibri"/>
          <w:lang w:eastAsia="en-US"/>
        </w:rPr>
        <w:t xml:space="preserve"> pulsamos sobre cabio de contraseña.</w:t>
      </w:r>
    </w:p>
    <w:p w14:paraId="2340775F" w14:textId="49DC6A99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27F24560" w14:textId="2F3F0429" w:rsidR="009173C4" w:rsidRDefault="009173C4" w:rsidP="004D4ACA">
      <w:pPr>
        <w:pStyle w:val="BodyText"/>
        <w:rPr>
          <w:rFonts w:eastAsia="Calibri"/>
          <w:lang w:eastAsia="en-US"/>
        </w:rPr>
      </w:pPr>
      <w:r w:rsidRPr="009173C4">
        <w:rPr>
          <w:rFonts w:eastAsia="Calibri"/>
          <w:noProof/>
          <w:lang w:val="en-GB" w:eastAsia="en-GB"/>
        </w:rPr>
        <w:drawing>
          <wp:inline distT="0" distB="0" distL="0" distR="0" wp14:anchorId="3F5C9554" wp14:editId="0F9952C0">
            <wp:extent cx="5688330" cy="2118730"/>
            <wp:effectExtent l="0" t="0" r="7620" b="0"/>
            <wp:docPr id="12" name="Picture 12" descr="C:\Users\carlos.j.raboso\Pictures\ImagenesFIRe\Captura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.j.raboso\Pictures\ImagenesFIRe\Captura9_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11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665F" w14:textId="4E6F766A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251EA55D" w14:textId="2316CFD4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3D2FB070" w14:textId="25CC9894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4D476176" w14:textId="172CB987" w:rsidR="009173C4" w:rsidRDefault="009173C4" w:rsidP="009173C4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 w:rsidRPr="0006141E">
        <w:rPr>
          <w:rFonts w:ascii="Calibri" w:eastAsia="Calibri" w:hAnsi="Calibri"/>
          <w:sz w:val="22"/>
          <w:szCs w:val="22"/>
          <w:lang w:eastAsia="en-US"/>
        </w:rPr>
        <w:t>A continuación, se nos mostrará un formulario similar al de la siguiente imagen.</w:t>
      </w:r>
    </w:p>
    <w:p w14:paraId="29D629E4" w14:textId="77777777" w:rsidR="009173C4" w:rsidRPr="0006141E" w:rsidRDefault="009173C4" w:rsidP="009173C4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</w:p>
    <w:p w14:paraId="35062DEC" w14:textId="04E791D0" w:rsidR="009173C4" w:rsidRDefault="009173C4" w:rsidP="004D4ACA">
      <w:pPr>
        <w:pStyle w:val="BodyText"/>
        <w:rPr>
          <w:rFonts w:eastAsia="Calibri"/>
          <w:lang w:eastAsia="en-US"/>
        </w:rPr>
      </w:pPr>
      <w:r w:rsidRPr="009173C4">
        <w:rPr>
          <w:rFonts w:eastAsia="Calibri"/>
          <w:noProof/>
          <w:lang w:val="en-GB" w:eastAsia="en-GB"/>
        </w:rPr>
        <w:drawing>
          <wp:inline distT="0" distB="0" distL="0" distR="0" wp14:anchorId="62645B97" wp14:editId="7CBFF475">
            <wp:extent cx="5688330" cy="2527461"/>
            <wp:effectExtent l="0" t="0" r="7620" b="6350"/>
            <wp:docPr id="14" name="Picture 14" descr="C:\Users\carlos.j.raboso\Pictures\ImagenesFIRe\Captura9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s.j.raboso\Pictures\ImagenesFIRe\Captura9_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52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0A8" w14:textId="77777777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4A722A72" w14:textId="0460C743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0FC8FFAD" w14:textId="77777777" w:rsidR="009173C4" w:rsidRDefault="009173C4" w:rsidP="004D4ACA">
      <w:pPr>
        <w:pStyle w:val="BodyText"/>
        <w:rPr>
          <w:rFonts w:eastAsia="Calibri"/>
          <w:lang w:eastAsia="en-US"/>
        </w:rPr>
      </w:pPr>
    </w:p>
    <w:p w14:paraId="26F3A760" w14:textId="77777777" w:rsidR="009173C4" w:rsidRPr="004D4ACA" w:rsidRDefault="009173C4" w:rsidP="004D4ACA">
      <w:pPr>
        <w:pStyle w:val="BodyText"/>
        <w:rPr>
          <w:rFonts w:eastAsia="Calibri"/>
          <w:lang w:eastAsia="en-US"/>
        </w:rPr>
      </w:pPr>
    </w:p>
    <w:p w14:paraId="67AA863C" w14:textId="67991BD0" w:rsidR="00BC227C" w:rsidRDefault="00BC227C" w:rsidP="00BC227C">
      <w:pPr>
        <w:pStyle w:val="BodyText"/>
        <w:rPr>
          <w:rFonts w:eastAsia="Calibri"/>
          <w:lang w:eastAsia="en-US"/>
        </w:rPr>
      </w:pPr>
    </w:p>
    <w:p w14:paraId="77CCD898" w14:textId="79D4C9D6" w:rsidR="009173C4" w:rsidRDefault="009173C4" w:rsidP="00BC227C">
      <w:pPr>
        <w:pStyle w:val="BodyText"/>
        <w:rPr>
          <w:rFonts w:eastAsia="Calibri"/>
          <w:lang w:eastAsia="en-US"/>
        </w:rPr>
      </w:pPr>
    </w:p>
    <w:p w14:paraId="73502148" w14:textId="29F63C39" w:rsidR="009173C4" w:rsidRDefault="009466A3" w:rsidP="009173C4">
      <w:pPr>
        <w:pStyle w:val="Heading1"/>
        <w:rPr>
          <w:rFonts w:eastAsia="Calibri"/>
          <w:lang w:eastAsia="en-US"/>
        </w:rPr>
      </w:pPr>
      <w:bookmarkStart w:id="45" w:name="_Toc21449114"/>
      <w:r>
        <w:rPr>
          <w:rFonts w:eastAsia="Calibri"/>
          <w:lang w:eastAsia="en-US"/>
        </w:rPr>
        <w:lastRenderedPageBreak/>
        <w:t xml:space="preserve">9.1     </w:t>
      </w:r>
      <w:r w:rsidR="009173C4">
        <w:rPr>
          <w:rFonts w:eastAsia="Calibri"/>
          <w:lang w:eastAsia="en-US"/>
        </w:rPr>
        <w:t>Proceder al cambio</w:t>
      </w:r>
      <w:bookmarkEnd w:id="45"/>
    </w:p>
    <w:p w14:paraId="38E2E6CB" w14:textId="0F98888A" w:rsidR="00711465" w:rsidRDefault="00BF573B" w:rsidP="00711465">
      <w:pPr>
        <w:spacing w:after="200" w:line="276" w:lineRule="auto"/>
        <w:jc w:val="both"/>
        <w:rPr>
          <w:rFonts w:ascii="Calibri" w:eastAsia="Calibri" w:hAnsi="Calibri"/>
          <w:sz w:val="22"/>
          <w:szCs w:val="22"/>
          <w:lang w:eastAsia="en-US"/>
        </w:rPr>
      </w:pPr>
      <w:r>
        <w:rPr>
          <w:rFonts w:eastAsia="Calibri"/>
          <w:lang w:eastAsia="en-US"/>
        </w:rPr>
        <w:t>Ahora se tendrá que rellenar cada uno de los cuadros de texto que se pueden editar</w:t>
      </w:r>
      <w:r w:rsidR="00711465">
        <w:rPr>
          <w:rFonts w:eastAsia="Calibri"/>
          <w:lang w:eastAsia="en-US"/>
        </w:rPr>
        <w:t xml:space="preserve"> y se pulsara sobre el botón de “Guardar cambios” y </w:t>
      </w:r>
      <w:r w:rsidR="00711465">
        <w:rPr>
          <w:rFonts w:ascii="Calibri" w:eastAsia="Calibri" w:hAnsi="Calibri"/>
          <w:sz w:val="22"/>
          <w:szCs w:val="22"/>
          <w:lang w:eastAsia="en-US"/>
        </w:rPr>
        <w:t>e</w:t>
      </w:r>
      <w:r w:rsidR="00711465" w:rsidRPr="0006141E">
        <w:rPr>
          <w:rFonts w:ascii="Calibri" w:eastAsia="Calibri" w:hAnsi="Calibri"/>
          <w:sz w:val="22"/>
          <w:szCs w:val="22"/>
          <w:lang w:eastAsia="en-US"/>
        </w:rPr>
        <w:t>l Sistema solicitará una confirmación mediante una ventana de advertencia.</w:t>
      </w:r>
    </w:p>
    <w:p w14:paraId="204200EB" w14:textId="60B27297" w:rsidR="00BF573B" w:rsidRDefault="00BF573B" w:rsidP="00BF573B">
      <w:pPr>
        <w:pStyle w:val="BodyText"/>
        <w:rPr>
          <w:rFonts w:eastAsia="Calibri"/>
          <w:lang w:eastAsia="en-US"/>
        </w:rPr>
      </w:pPr>
    </w:p>
    <w:p w14:paraId="23A25E0F" w14:textId="7E309A81" w:rsidR="00BF573B" w:rsidRDefault="00BF573B" w:rsidP="00BF573B">
      <w:pPr>
        <w:pStyle w:val="BodyText"/>
        <w:rPr>
          <w:rFonts w:eastAsia="Calibri"/>
          <w:lang w:eastAsia="en-US"/>
        </w:rPr>
      </w:pPr>
    </w:p>
    <w:p w14:paraId="29A44951" w14:textId="54312326" w:rsidR="00BF573B" w:rsidRDefault="00711465" w:rsidP="00BF573B">
      <w:pPr>
        <w:pStyle w:val="BodyText"/>
        <w:rPr>
          <w:rFonts w:eastAsia="Calibri"/>
          <w:lang w:eastAsia="en-US"/>
        </w:rPr>
      </w:pPr>
      <w:r w:rsidRPr="00711465">
        <w:rPr>
          <w:rFonts w:eastAsia="Calibri"/>
          <w:noProof/>
          <w:lang w:val="en-GB" w:eastAsia="en-GB"/>
        </w:rPr>
        <w:drawing>
          <wp:inline distT="0" distB="0" distL="0" distR="0" wp14:anchorId="5D3AE45C" wp14:editId="4A98AB38">
            <wp:extent cx="5688330" cy="3691295"/>
            <wp:effectExtent l="0" t="0" r="7620" b="4445"/>
            <wp:docPr id="15" name="Picture 15" descr="C:\Users\carlos.j.raboso\Pictures\ImagenesFIRe\Captura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s.j.raboso\Pictures\ImagenesFIRe\Captura9_1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69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493C" w14:textId="57F823C8" w:rsidR="00CB2EF4" w:rsidRDefault="00CB2EF4" w:rsidP="00BF573B">
      <w:pPr>
        <w:pStyle w:val="BodyText"/>
        <w:rPr>
          <w:rFonts w:eastAsia="Calibri"/>
          <w:lang w:eastAsia="en-US"/>
        </w:rPr>
      </w:pPr>
    </w:p>
    <w:p w14:paraId="6581A751" w14:textId="77777777" w:rsidR="00CB2EF4" w:rsidRDefault="00CB2EF4" w:rsidP="00BF573B">
      <w:pPr>
        <w:pStyle w:val="BodyText"/>
        <w:rPr>
          <w:rFonts w:eastAsia="Calibri"/>
          <w:lang w:eastAsia="en-US"/>
        </w:rPr>
      </w:pPr>
    </w:p>
    <w:p w14:paraId="156E4BDB" w14:textId="2E58F933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265CF6D1" w14:textId="257232F2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29192211" w14:textId="1E39309B" w:rsidR="00711465" w:rsidRDefault="00711465" w:rsidP="00BF573B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Pulsando aceptar en la ventana si todos los datos son correctos nos mostrara el siguiente mensaje.</w:t>
      </w:r>
    </w:p>
    <w:p w14:paraId="5CEC0D3F" w14:textId="257F8BAD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291E2505" w14:textId="23D70E00" w:rsidR="00711465" w:rsidRDefault="00711465" w:rsidP="00BF573B">
      <w:pPr>
        <w:pStyle w:val="BodyText"/>
        <w:rPr>
          <w:rFonts w:eastAsia="Calibri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7A3F3E49" wp14:editId="00409DE4">
            <wp:extent cx="5688330" cy="2012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D9AA" w14:textId="2F0F61DB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7C29E16D" w14:textId="3BCA7751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61502CB9" w14:textId="0C1A221C" w:rsidR="00711465" w:rsidRDefault="00711465" w:rsidP="00BF573B">
      <w:pPr>
        <w:pStyle w:val="BodyText"/>
        <w:rPr>
          <w:rFonts w:eastAsia="Calibri"/>
          <w:lang w:eastAsia="en-US"/>
        </w:rPr>
      </w:pPr>
      <w:r>
        <w:rPr>
          <w:rFonts w:eastAsia="Calibri"/>
          <w:lang w:eastAsia="en-US"/>
        </w:rPr>
        <w:t>Si la contraseña antigua no es la correcta nos mostrara el siguiente mensaje de error.</w:t>
      </w:r>
    </w:p>
    <w:p w14:paraId="619B4A36" w14:textId="5B5F147A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69A17405" w14:textId="3A77734B" w:rsidR="00711465" w:rsidRDefault="00711465" w:rsidP="00BF573B">
      <w:pPr>
        <w:pStyle w:val="BodyText"/>
        <w:rPr>
          <w:rFonts w:eastAsia="Calibri"/>
          <w:lang w:eastAsia="en-US"/>
        </w:rPr>
      </w:pPr>
      <w:r>
        <w:rPr>
          <w:noProof/>
          <w:lang w:val="en-GB" w:eastAsia="en-GB"/>
        </w:rPr>
        <w:drawing>
          <wp:inline distT="0" distB="0" distL="0" distR="0" wp14:anchorId="138ED59F" wp14:editId="041367F7">
            <wp:extent cx="5688330" cy="19875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5DC8" w14:textId="3B58AD94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5407CFF8" w14:textId="68A0B6D1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78925C0B" w14:textId="63CAB83F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730B3082" w14:textId="4D65E230" w:rsidR="00711465" w:rsidRDefault="00711465" w:rsidP="00BF573B">
      <w:pPr>
        <w:pStyle w:val="BodyText"/>
        <w:rPr>
          <w:rFonts w:eastAsia="Calibri"/>
          <w:lang w:eastAsia="en-US"/>
        </w:rPr>
      </w:pPr>
    </w:p>
    <w:p w14:paraId="326FEDC7" w14:textId="09761C50" w:rsidR="00295B77" w:rsidRDefault="00BC227C" w:rsidP="00EF48AA">
      <w:pPr>
        <w:pStyle w:val="Heading1"/>
      </w:pPr>
      <w:bookmarkStart w:id="46" w:name="_Toc21449115"/>
      <w:r>
        <w:lastRenderedPageBreak/>
        <w:t>10</w:t>
      </w:r>
      <w:r w:rsidR="00EF48AA">
        <w:t>.</w:t>
      </w:r>
      <w:r w:rsidR="00316F02">
        <w:t xml:space="preserve">   </w:t>
      </w:r>
      <w:r w:rsidR="009466A3">
        <w:t xml:space="preserve">  </w:t>
      </w:r>
      <w:r w:rsidR="00C15265">
        <w:t>Administración segura</w:t>
      </w:r>
      <w:bookmarkEnd w:id="46"/>
    </w:p>
    <w:p w14:paraId="3E72164F" w14:textId="77777777" w:rsidR="00C15265" w:rsidRPr="00F4761F" w:rsidRDefault="00C15265" w:rsidP="00C15265">
      <w:pPr>
        <w:pStyle w:val="BodyText"/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En general, deben seguirse las siguientes buenas prácticas de administración segura del sistema:</w:t>
      </w:r>
    </w:p>
    <w:p w14:paraId="3FE9F23F" w14:textId="77777777" w:rsidR="00C15265" w:rsidRPr="00F4761F" w:rsidRDefault="00C15265" w:rsidP="00C15265">
      <w:pPr>
        <w:pStyle w:val="BodyText"/>
        <w:rPr>
          <w:rFonts w:asciiTheme="minorHAnsi" w:hAnsiTheme="minorHAnsi"/>
          <w:sz w:val="22"/>
        </w:rPr>
      </w:pPr>
    </w:p>
    <w:p w14:paraId="2F9D8FF7" w14:textId="77777777" w:rsidR="00C15265" w:rsidRPr="00F4761F" w:rsidRDefault="00C15265" w:rsidP="00C15265">
      <w:pPr>
        <w:pStyle w:val="BodyText"/>
        <w:numPr>
          <w:ilvl w:val="0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Conexiones de red.</w:t>
      </w:r>
    </w:p>
    <w:p w14:paraId="6C6B3D97" w14:textId="77777777" w:rsidR="00C15265" w:rsidRPr="00F4761F" w:rsidRDefault="00C15265" w:rsidP="00C15265">
      <w:pPr>
        <w:pStyle w:val="BodyText"/>
        <w:numPr>
          <w:ilvl w:val="1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Debe habilitarse siempre SSL para cualquier conexión de red.</w:t>
      </w:r>
    </w:p>
    <w:p w14:paraId="677A3094" w14:textId="77777777" w:rsidR="00C15265" w:rsidRPr="00F4761F" w:rsidRDefault="00C15265" w:rsidP="00C15265">
      <w:pPr>
        <w:pStyle w:val="BodyText"/>
        <w:numPr>
          <w:ilvl w:val="1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Es conveniente habilitar los servidores para que solo acepten conexiones de red desde las direcciones IP de los clientes conocidos.</w:t>
      </w:r>
    </w:p>
    <w:p w14:paraId="21E693A5" w14:textId="77777777" w:rsidR="00C15265" w:rsidRPr="00F4761F" w:rsidRDefault="00C15265" w:rsidP="00C15265">
      <w:pPr>
        <w:pStyle w:val="BodyText"/>
        <w:numPr>
          <w:ilvl w:val="0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Autenticación de los componentes distribuidos contra el componente centralizado.</w:t>
      </w:r>
    </w:p>
    <w:p w14:paraId="6DA8EC04" w14:textId="77777777" w:rsidR="00C15265" w:rsidRPr="00F4761F" w:rsidRDefault="00C15265" w:rsidP="00C15265">
      <w:pPr>
        <w:pStyle w:val="BodyText"/>
        <w:numPr>
          <w:ilvl w:val="1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Debe habilitarse SSL Cliente para esta autenticación, con estos condicionantes:</w:t>
      </w:r>
    </w:p>
    <w:p w14:paraId="7F588A37" w14:textId="77777777" w:rsidR="00242663" w:rsidRPr="00F4761F" w:rsidRDefault="00C11E32" w:rsidP="00242663">
      <w:pPr>
        <w:pStyle w:val="BodyText"/>
        <w:numPr>
          <w:ilvl w:val="2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Para habilitar el SSL Cliente</w:t>
      </w:r>
      <w:r w:rsidR="00D12C9B" w:rsidRPr="00F4761F">
        <w:rPr>
          <w:rFonts w:asciiTheme="minorHAnsi" w:hAnsiTheme="minorHAnsi"/>
          <w:sz w:val="22"/>
        </w:rPr>
        <w:t xml:space="preserve"> con autenticación de usuario</w:t>
      </w:r>
      <w:r w:rsidRPr="00F4761F">
        <w:rPr>
          <w:rFonts w:asciiTheme="minorHAnsi" w:hAnsiTheme="minorHAnsi"/>
          <w:sz w:val="22"/>
        </w:rPr>
        <w:t xml:space="preserve"> consultar el manual MAN- Manual de despliegue del componente central en Apache </w:t>
      </w:r>
      <w:proofErr w:type="spellStart"/>
      <w:r w:rsidRPr="00F4761F">
        <w:rPr>
          <w:rFonts w:asciiTheme="minorHAnsi" w:hAnsiTheme="minorHAnsi"/>
          <w:sz w:val="22"/>
        </w:rPr>
        <w:t>Tomcat</w:t>
      </w:r>
      <w:proofErr w:type="spellEnd"/>
      <w:r w:rsidRPr="00F4761F">
        <w:rPr>
          <w:rFonts w:asciiTheme="minorHAnsi" w:hAnsiTheme="minorHAnsi"/>
          <w:sz w:val="22"/>
        </w:rPr>
        <w:t>.</w:t>
      </w:r>
    </w:p>
    <w:p w14:paraId="321F4744" w14:textId="77777777" w:rsidR="00C15265" w:rsidRPr="00F4761F" w:rsidRDefault="00C15265" w:rsidP="00C15265">
      <w:pPr>
        <w:pStyle w:val="BodyText"/>
        <w:numPr>
          <w:ilvl w:val="2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La comprobación de si el certificado es válido o no como identificador de aplicación de componente distribuido se realiza a nivel de aplicación JEE, por lo que no debe realizarse validación en el servidor Web. No obstante, es una muy buena medida de seguridad restringir los certificados aceptados únicamente a aquellos que hayan sido dados de alta (dejando así la correspondencia entre cliente y certificado a la aplicación JEE, pero el rechazo a la infraestructura Web).</w:t>
      </w:r>
    </w:p>
    <w:p w14:paraId="72616314" w14:textId="77777777" w:rsidR="00C11E32" w:rsidRPr="00F4761F" w:rsidRDefault="00F4761F" w:rsidP="00F4761F">
      <w:pPr>
        <w:pStyle w:val="BodyText"/>
        <w:numPr>
          <w:ilvl w:val="2"/>
          <w:numId w:val="12"/>
        </w:numPr>
        <w:rPr>
          <w:rFonts w:asciiTheme="minorHAnsi" w:hAnsiTheme="minorHAnsi"/>
          <w:sz w:val="22"/>
          <w:szCs w:val="18"/>
        </w:rPr>
      </w:pPr>
      <w:r w:rsidRPr="00F4761F">
        <w:rPr>
          <w:rFonts w:asciiTheme="minorHAnsi" w:hAnsiTheme="minorHAnsi"/>
          <w:sz w:val="22"/>
          <w:szCs w:val="18"/>
        </w:rPr>
        <w:t xml:space="preserve">El sistema cuenta con una </w:t>
      </w:r>
      <w:r w:rsidR="00C11E32" w:rsidRPr="00F4761F">
        <w:rPr>
          <w:rFonts w:asciiTheme="minorHAnsi" w:hAnsiTheme="minorHAnsi"/>
          <w:sz w:val="22"/>
          <w:szCs w:val="18"/>
        </w:rPr>
        <w:t>comprobación de los certificados dados de alt</w:t>
      </w:r>
      <w:r w:rsidRPr="00F4761F">
        <w:rPr>
          <w:rFonts w:asciiTheme="minorHAnsi" w:hAnsiTheme="minorHAnsi"/>
          <w:sz w:val="22"/>
          <w:szCs w:val="18"/>
        </w:rPr>
        <w:t>a en el sistema.</w:t>
      </w:r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 xml:space="preserve"> En caso de no usar base de datos, el certificado debe venir en el fichero </w:t>
      </w:r>
      <w:proofErr w:type="spellStart"/>
      <w:proofErr w:type="gramStart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>config.properties</w:t>
      </w:r>
      <w:proofErr w:type="spellEnd"/>
      <w:proofErr w:type="gramEnd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 xml:space="preserve"> en el campo </w:t>
      </w:r>
      <w:proofErr w:type="spellStart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>default.certificate</w:t>
      </w:r>
      <w:proofErr w:type="spellEnd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>.</w:t>
      </w:r>
    </w:p>
    <w:p w14:paraId="0CC85728" w14:textId="77777777" w:rsidR="006548E7" w:rsidRPr="00F4761F" w:rsidRDefault="006548E7" w:rsidP="006548E7">
      <w:pPr>
        <w:pStyle w:val="BodyText"/>
        <w:ind w:left="2124"/>
        <w:rPr>
          <w:rFonts w:asciiTheme="minorHAnsi" w:hAnsiTheme="minorHAnsi"/>
          <w:b/>
          <w:sz w:val="22"/>
          <w:szCs w:val="18"/>
        </w:rPr>
      </w:pPr>
      <w:r w:rsidRPr="00F4761F">
        <w:rPr>
          <w:rFonts w:asciiTheme="minorHAnsi" w:hAnsiTheme="minorHAnsi"/>
          <w:b/>
          <w:sz w:val="22"/>
          <w:szCs w:val="18"/>
        </w:rPr>
        <w:t>Para el correcto funcionamiento de esta característica es necesario tener activada la autentificación SSL cliente en el servidor de aplicaciones.</w:t>
      </w:r>
    </w:p>
    <w:p w14:paraId="74D04517" w14:textId="77777777" w:rsidR="00D12C9B" w:rsidRPr="00F4761F" w:rsidRDefault="00F4761F" w:rsidP="00F4761F">
      <w:pPr>
        <w:pStyle w:val="BodyText"/>
        <w:numPr>
          <w:ilvl w:val="2"/>
          <w:numId w:val="12"/>
        </w:numPr>
        <w:rPr>
          <w:rFonts w:asciiTheme="minorHAnsi" w:hAnsiTheme="minorHAnsi"/>
          <w:sz w:val="22"/>
          <w:szCs w:val="18"/>
        </w:rPr>
      </w:pPr>
      <w:r w:rsidRPr="00F4761F">
        <w:rPr>
          <w:rFonts w:asciiTheme="minorHAnsi" w:hAnsiTheme="minorHAnsi"/>
          <w:sz w:val="22"/>
          <w:szCs w:val="18"/>
        </w:rPr>
        <w:t xml:space="preserve">El sistema cuenta con una comprobación de </w:t>
      </w:r>
      <w:r w:rsidR="00D12C9B"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 xml:space="preserve">las aplicaciones dadas de alta en el </w:t>
      </w:r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 xml:space="preserve">sistema. En caso de no usar base de datos, el id de la aplicación debe venir en el fichero </w:t>
      </w:r>
      <w:proofErr w:type="spellStart"/>
      <w:proofErr w:type="gramStart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>config.properties</w:t>
      </w:r>
      <w:proofErr w:type="spellEnd"/>
      <w:proofErr w:type="gramEnd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 xml:space="preserve"> en el campo </w:t>
      </w:r>
      <w:proofErr w:type="spellStart"/>
      <w:r w:rsidRPr="00F4761F">
        <w:rPr>
          <w:rFonts w:asciiTheme="minorHAnsi" w:eastAsia="Calibri" w:hAnsiTheme="minorHAnsi" w:cs="Consolas"/>
          <w:sz w:val="22"/>
          <w:szCs w:val="18"/>
          <w:lang w:val="es-ES" w:eastAsia="en-US"/>
        </w:rPr>
        <w:t>default.appId</w:t>
      </w:r>
      <w:proofErr w:type="spellEnd"/>
    </w:p>
    <w:p w14:paraId="7159F039" w14:textId="77777777" w:rsidR="00863501" w:rsidRPr="00F4761F" w:rsidRDefault="00863501" w:rsidP="00863501">
      <w:pPr>
        <w:pStyle w:val="BodyText"/>
        <w:numPr>
          <w:ilvl w:val="0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Administración de registro seguro.</w:t>
      </w:r>
    </w:p>
    <w:p w14:paraId="28B832BB" w14:textId="77777777" w:rsidR="00863501" w:rsidRPr="00F4761F" w:rsidRDefault="00863501" w:rsidP="00863501">
      <w:pPr>
        <w:pStyle w:val="BodyText"/>
        <w:numPr>
          <w:ilvl w:val="1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El sistema, por seguridad, no define funcionalidades de ciclado o borrado de registro, por lo que es responsabilidad del integrador realizar estas tareas cuando el registro alcance el tamaño apropiado:</w:t>
      </w:r>
    </w:p>
    <w:p w14:paraId="2ADAAEC7" w14:textId="77777777" w:rsidR="00863501" w:rsidRPr="00F4761F" w:rsidRDefault="00863501" w:rsidP="00863501">
      <w:pPr>
        <w:pStyle w:val="BodyText"/>
        <w:numPr>
          <w:ilvl w:val="2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El registro a retirar debe ser archivado adecuadamente, siguiendo las políticas de seguridad, ya que este puede ser requerido como evidencia de auditoría.</w:t>
      </w:r>
    </w:p>
    <w:p w14:paraId="5EF4BE48" w14:textId="77777777" w:rsidR="00863501" w:rsidRPr="00F4761F" w:rsidRDefault="00863501" w:rsidP="00863501">
      <w:pPr>
        <w:pStyle w:val="BodyText"/>
        <w:numPr>
          <w:ilvl w:val="1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Deben restringirse los permisos a la base de datos de registro y registrarse cualquier modificación sobre este.</w:t>
      </w:r>
    </w:p>
    <w:p w14:paraId="079A1B73" w14:textId="77777777" w:rsidR="00863501" w:rsidRPr="00F4761F" w:rsidRDefault="00863501" w:rsidP="00863501">
      <w:pPr>
        <w:pStyle w:val="BodyText"/>
        <w:numPr>
          <w:ilvl w:val="0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Accesos a l</w:t>
      </w:r>
      <w:bookmarkStart w:id="47" w:name="_GoBack"/>
      <w:bookmarkEnd w:id="47"/>
      <w:r w:rsidRPr="00F4761F">
        <w:rPr>
          <w:rFonts w:asciiTheme="minorHAnsi" w:hAnsiTheme="minorHAnsi"/>
          <w:sz w:val="22"/>
        </w:rPr>
        <w:t>os sistemas.</w:t>
      </w:r>
    </w:p>
    <w:p w14:paraId="3274C525" w14:textId="77777777" w:rsidR="00863501" w:rsidRPr="00F4761F" w:rsidRDefault="00863501" w:rsidP="00863501">
      <w:pPr>
        <w:pStyle w:val="BodyText"/>
        <w:numPr>
          <w:ilvl w:val="1"/>
          <w:numId w:val="12"/>
        </w:numPr>
        <w:rPr>
          <w:rFonts w:asciiTheme="minorHAnsi" w:hAnsiTheme="minorHAnsi"/>
          <w:sz w:val="22"/>
        </w:rPr>
      </w:pPr>
      <w:r w:rsidRPr="00F4761F">
        <w:rPr>
          <w:rFonts w:asciiTheme="minorHAnsi" w:hAnsiTheme="minorHAnsi"/>
          <w:sz w:val="22"/>
        </w:rPr>
        <w:t>Jamás debe exponerse de forma directa el API del componente centralizado, ya que este da acceso sin comprobaciones a los certificados de un ciudadano simplemente conociendo su NIF. Cualquier acceso a este componente debe hacerse mediante sus servicios Web.</w:t>
      </w:r>
    </w:p>
    <w:sectPr w:rsidR="00863501" w:rsidRPr="00F4761F" w:rsidSect="009F2AC8">
      <w:headerReference w:type="default" r:id="rId82"/>
      <w:headerReference w:type="first" r:id="rId83"/>
      <w:pgSz w:w="11906" w:h="16838" w:code="9"/>
      <w:pgMar w:top="2048" w:right="1134" w:bottom="1418" w:left="1814" w:header="851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756A36" w14:textId="77777777" w:rsidR="008D3EBA" w:rsidRDefault="008D3EBA">
      <w:r>
        <w:separator/>
      </w:r>
    </w:p>
  </w:endnote>
  <w:endnote w:type="continuationSeparator" w:id="0">
    <w:p w14:paraId="6B7EA3D1" w14:textId="77777777" w:rsidR="008D3EBA" w:rsidRDefault="008D3E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 55 Roman">
    <w:altName w:val="Arial"/>
    <w:charset w:val="00"/>
    <w:family w:val="auto"/>
    <w:pitch w:val="variable"/>
    <w:sig w:usb0="A0000007" w:usb1="00000000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B0C193" w14:textId="34A4B9D3" w:rsidR="00BF573B" w:rsidRDefault="00BF573B">
    <w:pPr>
      <w:pStyle w:val="sysFooterL"/>
      <w:framePr w:w="9010" w:wrap="around" w:x="1878"/>
    </w:pPr>
    <w:r w:rsidRPr="00DF677E">
      <w:rPr>
        <w:lang w:val="en-GB"/>
      </w:rPr>
      <w:br/>
      <w:t>Copyright 2019 Ricoh. All Rights Reserved.</w:t>
    </w:r>
    <w:r w:rsidRPr="00DF677E">
      <w:rPr>
        <w:lang w:val="en-GB"/>
      </w:rPr>
      <w:br/>
    </w:r>
    <w:r>
      <w:fldChar w:fldCharType="begin"/>
    </w:r>
    <w:r w:rsidRPr="00DF677E">
      <w:rPr>
        <w:lang w:val="en-GB"/>
      </w:rPr>
      <w:instrText xml:space="preserve"> DOCPROPERTY "ClCopyright" </w:instrText>
    </w:r>
    <w:r>
      <w:fldChar w:fldCharType="separate"/>
    </w:r>
    <w:r>
      <w:t>Todos los derechos reservados. Prohibida la reproducción parcial o completa sin permiso escrito del propietario.</w:t>
    </w:r>
    <w:r>
      <w:fldChar w:fldCharType="end"/>
    </w:r>
    <w:r>
      <w:t xml:space="preserve"> </w:t>
    </w:r>
    <w:r>
      <w:fldChar w:fldCharType="begin"/>
    </w:r>
    <w:r>
      <w:instrText xml:space="preserve"> DOCPROPERTY "ClQuestions" </w:instrText>
    </w:r>
    <w:r>
      <w:fldChar w:fldCharType="separate"/>
    </w:r>
    <w:r>
      <w:t>Para cualquier pregunta u observación sobre este documento, por favor contacte con</w:t>
    </w:r>
    <w:r>
      <w:fldChar w:fldCharType="end"/>
    </w:r>
    <w:r>
      <w:t xml:space="preserve"> Ricoh, </w:t>
    </w:r>
    <w:r>
      <w:fldChar w:fldCharType="begin"/>
    </w:r>
    <w:r>
      <w:instrText xml:space="preserve"> DOCPROPERTY "Phone" </w:instrText>
    </w:r>
    <w:r>
      <w:fldChar w:fldCharType="end"/>
    </w:r>
  </w:p>
  <w:p w14:paraId="3B7B4B86" w14:textId="77777777" w:rsidR="00BF573B" w:rsidRDefault="00BF573B" w:rsidP="0010420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CDCEAD" w14:textId="77777777" w:rsidR="00BF573B" w:rsidRDefault="00BF573B" w:rsidP="0010420C">
    <w:pPr>
      <w:pStyle w:val="sysFooterLinePortrait"/>
      <w:framePr w:wrap="around"/>
    </w:pPr>
  </w:p>
  <w:p w14:paraId="230F5653" w14:textId="77777777" w:rsidR="00BF573B" w:rsidRDefault="00BF573B" w:rsidP="0010420C">
    <w:pPr>
      <w:pStyle w:val="sysFooterL"/>
      <w:framePr w:wrap="around"/>
    </w:pPr>
    <w:r>
      <w:fldChar w:fldCharType="begin"/>
    </w:r>
    <w:r>
      <w:instrText xml:space="preserve"> DOCPROPERTY "DocumentNumber_Lable" </w:instrText>
    </w:r>
    <w:r>
      <w:fldChar w:fldCharType="separate"/>
    </w:r>
    <w:r>
      <w:t>Documento Nº</w:t>
    </w:r>
    <w:r>
      <w:fldChar w:fldCharType="end"/>
    </w:r>
    <w:r>
      <w:t xml:space="preserve">: </w:t>
    </w:r>
    <w:r>
      <w:fldChar w:fldCharType="begin"/>
    </w:r>
    <w:r>
      <w:instrText xml:space="preserve"> DOCPROPERTY "DocumentNumber" </w:instrText>
    </w:r>
    <w:r>
      <w:fldChar w:fldCharType="end"/>
    </w:r>
    <w:r>
      <w:br/>
      <w:t xml:space="preserve">© Copyright </w:t>
    </w:r>
    <w:r>
      <w:fldChar w:fldCharType="begin"/>
    </w:r>
    <w:r>
      <w:instrText xml:space="preserve"> DOCPROPERTY "Copyright1" </w:instrText>
    </w:r>
    <w:r>
      <w:fldChar w:fldCharType="separate"/>
    </w:r>
    <w:r>
      <w:t>2015</w:t>
    </w:r>
    <w:r>
      <w:fldChar w:fldCharType="end"/>
    </w:r>
    <w:r>
      <w:t xml:space="preserve">, </w:t>
    </w:r>
    <w:r>
      <w:fldChar w:fldCharType="begin"/>
    </w:r>
    <w:r>
      <w:instrText xml:space="preserve"> DOCPROPERTY"CompanyNameLegal" </w:instrText>
    </w:r>
    <w:r>
      <w:fldChar w:fldCharType="separate"/>
    </w:r>
    <w:r>
      <w:t>Atos España SAE</w:t>
    </w:r>
    <w:r>
      <w:fldChar w:fldCharType="end"/>
    </w:r>
  </w:p>
  <w:p w14:paraId="0A839E3B" w14:textId="77777777" w:rsidR="00BF573B" w:rsidRDefault="00BF573B" w:rsidP="0010420C">
    <w:pPr>
      <w:pStyle w:val="sysFooterR"/>
      <w:framePr w:wrap="around" w:vAnchor="text" w:hAnchor="text" w:y="1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  <w:r>
      <w:t xml:space="preserve"> </w:t>
    </w:r>
    <w:r>
      <w:fldChar w:fldCharType="begin"/>
    </w:r>
    <w:r>
      <w:instrText xml:space="preserve"> DOCPROPERTY "ClOf" </w:instrText>
    </w:r>
    <w:r>
      <w:fldChar w:fldCharType="separate"/>
    </w:r>
    <w:r>
      <w:t>de</w:t>
    </w:r>
    <w:r>
      <w:fldChar w:fldCharType="end"/>
    </w:r>
    <w:r>
      <w:t xml:space="preserve"> </w:t>
    </w:r>
    <w:r>
      <w:fldChar w:fldCharType="begin"/>
    </w:r>
    <w:r>
      <w:instrText xml:space="preserve"> NUMPAGES </w:instrText>
    </w:r>
    <w:r>
      <w:fldChar w:fldCharType="separate"/>
    </w:r>
    <w:r>
      <w:t>8</w:t>
    </w:r>
    <w:r>
      <w:fldChar w:fldCharType="end"/>
    </w:r>
  </w:p>
  <w:bookmarkStart w:id="2" w:name="sys_Initials_EvenPages"/>
  <w:p w14:paraId="3FBEBA93" w14:textId="77777777" w:rsidR="00BF573B" w:rsidRPr="0055418C" w:rsidRDefault="00BF573B" w:rsidP="0010420C">
    <w:pPr>
      <w:pStyle w:val="sysFooterInitialsNot"/>
      <w:framePr w:wrap="around"/>
    </w:pPr>
    <w:r>
      <w:fldChar w:fldCharType="begin"/>
    </w:r>
    <w:r w:rsidRPr="0055418C">
      <w:instrText xml:space="preserve"> DOCPROPERTY Initials_Lable </w:instrText>
    </w:r>
    <w:r>
      <w:fldChar w:fldCharType="separate"/>
    </w:r>
    <w:r>
      <w:t>Iniciales</w:t>
    </w:r>
    <w:r>
      <w:fldChar w:fldCharType="end"/>
    </w:r>
    <w:r w:rsidRPr="0055418C">
      <w:br/>
    </w:r>
    <w:r>
      <w:fldChar w:fldCharType="begin"/>
    </w:r>
    <w:r w:rsidRPr="0055418C">
      <w:instrText xml:space="preserve"> DOCPROPERTY CompanyName </w:instrText>
    </w:r>
    <w:r>
      <w:fldChar w:fldCharType="separate"/>
    </w:r>
    <w:r>
      <w:t>Atos</w:t>
    </w:r>
    <w:r>
      <w:fldChar w:fldCharType="end"/>
    </w:r>
    <w:bookmarkEnd w:id="2"/>
  </w:p>
  <w:bookmarkStart w:id="3" w:name="sys_Initials_Client_EvenPages"/>
  <w:p w14:paraId="418CCD13" w14:textId="77777777" w:rsidR="00BF573B" w:rsidRDefault="00BF573B" w:rsidP="0010420C">
    <w:pPr>
      <w:pStyle w:val="sysFooterInitialsClientNot"/>
      <w:framePr w:wrap="around"/>
    </w:pPr>
    <w:r w:rsidRPr="006E3C67">
      <w:fldChar w:fldCharType="begin"/>
    </w:r>
    <w:r w:rsidRPr="004C1C26">
      <w:rPr>
        <w:lang w:val="en-GB"/>
      </w:rPr>
      <w:instrText xml:space="preserve"> </w:instrText>
    </w:r>
    <w:r>
      <w:rPr>
        <w:lang w:val="en-GB"/>
      </w:rPr>
      <w:instrText xml:space="preserve">DOCPROPERTY  Initials_Lable </w:instrText>
    </w:r>
    <w:r w:rsidRPr="006E3C67">
      <w:fldChar w:fldCharType="separate"/>
    </w:r>
    <w:r>
      <w:rPr>
        <w:lang w:val="en-GB"/>
      </w:rPr>
      <w:t>Iniciales</w:t>
    </w:r>
    <w:r w:rsidRPr="006E3C67">
      <w:fldChar w:fldCharType="end"/>
    </w:r>
    <w:r w:rsidRPr="004C1C26">
      <w:rPr>
        <w:lang w:val="en-GB"/>
      </w:rPr>
      <w:br/>
    </w:r>
    <w:r w:rsidRPr="006E3C67">
      <w:fldChar w:fldCharType="begin"/>
    </w:r>
    <w:r w:rsidRPr="004C1C26">
      <w:rPr>
        <w:lang w:val="en-GB"/>
      </w:rPr>
      <w:instrText xml:space="preserve"> DOCPROPERTY ClientName </w:instrText>
    </w:r>
    <w:r w:rsidRPr="006E3C67">
      <w:fldChar w:fldCharType="separate"/>
    </w:r>
    <w:r>
      <w:rPr>
        <w:lang w:val="en-GB"/>
      </w:rPr>
      <w:t>MinHAP</w:t>
    </w:r>
    <w:r w:rsidRPr="006E3C67">
      <w:fldChar w:fldCharType="end"/>
    </w:r>
    <w:bookmarkEnd w:id="3"/>
  </w:p>
  <w:p w14:paraId="6BB9E253" w14:textId="77777777" w:rsidR="00BF573B" w:rsidRPr="001523DA" w:rsidRDefault="00BF573B" w:rsidP="0010420C">
    <w:pPr>
      <w:pStyle w:val="sysSmall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30AD66" w14:textId="77777777" w:rsidR="00BF573B" w:rsidRDefault="00BF573B">
    <w:pPr>
      <w:pStyle w:val="sysFooterLinePortrait"/>
      <w:framePr w:wrap="around"/>
    </w:pPr>
  </w:p>
  <w:p w14:paraId="683FBAF6" w14:textId="6341CF21" w:rsidR="00BF573B" w:rsidRPr="00DF677E" w:rsidRDefault="00BF573B" w:rsidP="00937665">
    <w:pPr>
      <w:pStyle w:val="sysFooterL"/>
      <w:framePr w:wrap="around" w:x="1794" w:y="15781"/>
      <w:rPr>
        <w:lang w:val="en-GB"/>
      </w:rPr>
    </w:pPr>
    <w:r>
      <w:fldChar w:fldCharType="begin"/>
    </w:r>
    <w:r w:rsidRPr="00DF677E">
      <w:rPr>
        <w:lang w:val="en-GB"/>
      </w:rPr>
      <w:instrText xml:space="preserve"> DOCPROPERTY "DocumentNumber" </w:instrText>
    </w:r>
    <w:r>
      <w:fldChar w:fldCharType="end"/>
    </w:r>
    <w:r w:rsidRPr="00DF677E">
      <w:rPr>
        <w:lang w:val="en-GB"/>
      </w:rPr>
      <w:t xml:space="preserve"> </w:t>
    </w:r>
    <w:r w:rsidRPr="00DF677E">
      <w:rPr>
        <w:lang w:val="en-GB"/>
      </w:rPr>
      <w:br/>
      <w:t>Copyright 2019 Ricoh. All Rights Reserved.</w:t>
    </w:r>
  </w:p>
  <w:p w14:paraId="7D763468" w14:textId="4A4C2D40" w:rsidR="00BF573B" w:rsidRDefault="00BF573B">
    <w:pPr>
      <w:pStyle w:val="sysFooterR"/>
      <w:framePr w:wrap="around" w:vAnchor="text" w:hAnchor="text" w:y="1"/>
    </w:pPr>
    <w:r>
      <w:fldChar w:fldCharType="begin"/>
    </w:r>
    <w:r>
      <w:instrText xml:space="preserve"> PAGE </w:instrText>
    </w:r>
    <w:r>
      <w:fldChar w:fldCharType="separate"/>
    </w:r>
    <w:r w:rsidR="009466A3">
      <w:t>37</w:t>
    </w:r>
    <w:r>
      <w:fldChar w:fldCharType="end"/>
    </w:r>
    <w:r>
      <w:t xml:space="preserve"> </w:t>
    </w:r>
    <w:r>
      <w:fldChar w:fldCharType="begin"/>
    </w:r>
    <w:r>
      <w:instrText xml:space="preserve"> DOCPROPERTY "ClOf" </w:instrText>
    </w:r>
    <w:r>
      <w:fldChar w:fldCharType="separate"/>
    </w:r>
    <w:r>
      <w:t>de</w:t>
    </w:r>
    <w:r>
      <w:fldChar w:fldCharType="end"/>
    </w:r>
    <w:r>
      <w:t xml:space="preserve"> </w:t>
    </w:r>
    <w:r>
      <w:fldChar w:fldCharType="begin"/>
    </w:r>
    <w:r>
      <w:instrText xml:space="preserve"> NUMPAGES </w:instrText>
    </w:r>
    <w:r>
      <w:fldChar w:fldCharType="separate"/>
    </w:r>
    <w:r w:rsidR="009466A3">
      <w:t>38</w:t>
    </w:r>
    <w:r>
      <w:fldChar w:fldCharType="end"/>
    </w:r>
  </w:p>
  <w:bookmarkStart w:id="4" w:name="sys_Initials_Primary"/>
  <w:p w14:paraId="62D65F14" w14:textId="77777777" w:rsidR="00BF573B" w:rsidRPr="0055418C" w:rsidRDefault="00BF573B" w:rsidP="0010420C">
    <w:pPr>
      <w:pStyle w:val="sysFooterInitialsNot"/>
      <w:framePr w:wrap="around"/>
    </w:pPr>
    <w:r>
      <w:fldChar w:fldCharType="begin"/>
    </w:r>
    <w:r w:rsidRPr="0055418C">
      <w:instrText xml:space="preserve"> DOCPROPERTY Initials_Lable </w:instrText>
    </w:r>
    <w:r>
      <w:fldChar w:fldCharType="separate"/>
    </w:r>
    <w:r>
      <w:t>Iniciales</w:t>
    </w:r>
    <w:r>
      <w:fldChar w:fldCharType="end"/>
    </w:r>
    <w:r w:rsidRPr="0055418C">
      <w:br/>
    </w:r>
    <w:r>
      <w:fldChar w:fldCharType="begin"/>
    </w:r>
    <w:r w:rsidRPr="0055418C">
      <w:instrText xml:space="preserve"> DOCPROPERTY CompanyName </w:instrText>
    </w:r>
    <w:r>
      <w:fldChar w:fldCharType="separate"/>
    </w:r>
    <w:r>
      <w:t>Atos</w:t>
    </w:r>
    <w:r>
      <w:fldChar w:fldCharType="end"/>
    </w:r>
    <w:bookmarkEnd w:id="4"/>
  </w:p>
  <w:bookmarkStart w:id="5" w:name="sys_Initials_Client_Primary"/>
  <w:p w14:paraId="43D3E0E5" w14:textId="77777777" w:rsidR="00BF573B" w:rsidRDefault="00BF573B" w:rsidP="0010420C">
    <w:pPr>
      <w:pStyle w:val="sysFooterInitialsClientNot"/>
      <w:framePr w:wrap="around"/>
    </w:pPr>
    <w:r w:rsidRPr="006E3C67">
      <w:fldChar w:fldCharType="begin"/>
    </w:r>
    <w:r w:rsidRPr="00C745A7">
      <w:rPr>
        <w:lang w:val="es-ES"/>
      </w:rPr>
      <w:instrText xml:space="preserve"> DOCPROPERTY  Initials_Lable </w:instrText>
    </w:r>
    <w:r w:rsidRPr="006E3C67">
      <w:fldChar w:fldCharType="separate"/>
    </w:r>
    <w:r w:rsidRPr="00C745A7">
      <w:rPr>
        <w:lang w:val="es-ES"/>
      </w:rPr>
      <w:t>Iniciales</w:t>
    </w:r>
    <w:r w:rsidRPr="006E3C67">
      <w:fldChar w:fldCharType="end"/>
    </w:r>
    <w:r w:rsidRPr="00C745A7">
      <w:rPr>
        <w:lang w:val="es-ES"/>
      </w:rPr>
      <w:br/>
    </w:r>
    <w:r w:rsidRPr="006E3C67">
      <w:fldChar w:fldCharType="begin"/>
    </w:r>
    <w:r w:rsidRPr="00C745A7">
      <w:rPr>
        <w:lang w:val="es-ES"/>
      </w:rPr>
      <w:instrText xml:space="preserve"> DOCPROPERTY ClientName </w:instrText>
    </w:r>
    <w:r w:rsidRPr="006E3C67">
      <w:fldChar w:fldCharType="separate"/>
    </w:r>
    <w:r w:rsidRPr="00C745A7">
      <w:rPr>
        <w:lang w:val="es-ES"/>
      </w:rPr>
      <w:t>MinHAP</w:t>
    </w:r>
    <w:r w:rsidRPr="006E3C67">
      <w:fldChar w:fldCharType="end"/>
    </w:r>
    <w:bookmarkEnd w:id="5"/>
  </w:p>
  <w:p w14:paraId="61829076" w14:textId="77777777" w:rsidR="00BF573B" w:rsidRPr="001523DA" w:rsidRDefault="00BF573B" w:rsidP="0010420C">
    <w:pPr>
      <w:pStyle w:val="sysSmall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43CB0F" w14:textId="77777777" w:rsidR="00BF573B" w:rsidRDefault="00BF573B" w:rsidP="0010420C">
    <w:pPr>
      <w:pStyle w:val="sysFooterLinePortrait"/>
      <w:framePr w:wrap="around"/>
    </w:pPr>
  </w:p>
  <w:p w14:paraId="18AFB395" w14:textId="1D32F00B" w:rsidR="00BF573B" w:rsidRPr="00DF677E" w:rsidRDefault="00BF573B" w:rsidP="00937665">
    <w:pPr>
      <w:pStyle w:val="sysFooterL"/>
      <w:framePr w:wrap="around" w:x="1794" w:y="15811"/>
      <w:rPr>
        <w:lang w:val="en-GB"/>
      </w:rPr>
    </w:pPr>
    <w:r>
      <w:fldChar w:fldCharType="begin"/>
    </w:r>
    <w:r w:rsidRPr="00DF677E">
      <w:rPr>
        <w:lang w:val="en-GB"/>
      </w:rPr>
      <w:instrText xml:space="preserve"> DOCPROPERTY "DocumentNumber" </w:instrText>
    </w:r>
    <w:r>
      <w:fldChar w:fldCharType="end"/>
    </w:r>
    <w:r w:rsidRPr="00DF677E">
      <w:rPr>
        <w:lang w:val="en-GB"/>
      </w:rPr>
      <w:t>Copyright 2019 Ricoh. All Rights Reserved.</w:t>
    </w:r>
  </w:p>
  <w:p w14:paraId="3C374E08" w14:textId="1D97E7CD" w:rsidR="00BF573B" w:rsidRDefault="00BF573B" w:rsidP="0010420C">
    <w:pPr>
      <w:pStyle w:val="sysFooterR"/>
      <w:framePr w:wrap="around" w:vAnchor="text" w:hAnchor="text" w:y="1"/>
    </w:pPr>
    <w:r>
      <w:fldChar w:fldCharType="begin"/>
    </w:r>
    <w:r>
      <w:instrText xml:space="preserve"> PAGE </w:instrText>
    </w:r>
    <w:r>
      <w:fldChar w:fldCharType="separate"/>
    </w:r>
    <w:r w:rsidR="009466A3">
      <w:t>2</w:t>
    </w:r>
    <w:r>
      <w:fldChar w:fldCharType="end"/>
    </w:r>
    <w:r>
      <w:t xml:space="preserve"> </w:t>
    </w:r>
    <w:r>
      <w:fldChar w:fldCharType="begin"/>
    </w:r>
    <w:r>
      <w:instrText xml:space="preserve"> DOCPROPERTY "ClOf" </w:instrText>
    </w:r>
    <w:r>
      <w:fldChar w:fldCharType="separate"/>
    </w:r>
    <w:r>
      <w:t>de</w:t>
    </w:r>
    <w:r>
      <w:fldChar w:fldCharType="end"/>
    </w:r>
    <w:r>
      <w:t xml:space="preserve"> </w:t>
    </w:r>
    <w:r>
      <w:fldChar w:fldCharType="begin"/>
    </w:r>
    <w:r>
      <w:instrText xml:space="preserve"> NUMPAGES </w:instrText>
    </w:r>
    <w:r>
      <w:fldChar w:fldCharType="separate"/>
    </w:r>
    <w:r w:rsidR="009466A3">
      <w:t>38</w:t>
    </w:r>
    <w:r>
      <w:fldChar w:fldCharType="end"/>
    </w:r>
  </w:p>
  <w:bookmarkStart w:id="8" w:name="sys_Initials_FirstPage"/>
  <w:p w14:paraId="37394C06" w14:textId="77777777" w:rsidR="00BF573B" w:rsidRPr="0055418C" w:rsidRDefault="00BF573B" w:rsidP="0010420C">
    <w:pPr>
      <w:pStyle w:val="sysFooterInitialsNot"/>
      <w:framePr w:wrap="around"/>
    </w:pPr>
    <w:r>
      <w:fldChar w:fldCharType="begin"/>
    </w:r>
    <w:r w:rsidRPr="0055418C">
      <w:instrText xml:space="preserve"> DOCPROPERTY Initials_Lable </w:instrText>
    </w:r>
    <w:r>
      <w:fldChar w:fldCharType="separate"/>
    </w:r>
    <w:r>
      <w:t>Iniciales</w:t>
    </w:r>
    <w:r>
      <w:fldChar w:fldCharType="end"/>
    </w:r>
    <w:r w:rsidRPr="0055418C">
      <w:br/>
    </w:r>
    <w:r>
      <w:fldChar w:fldCharType="begin"/>
    </w:r>
    <w:r w:rsidRPr="0055418C">
      <w:instrText xml:space="preserve"> DOCPROPERTY CompanyName </w:instrText>
    </w:r>
    <w:r>
      <w:fldChar w:fldCharType="separate"/>
    </w:r>
    <w:r>
      <w:t>Atos</w:t>
    </w:r>
    <w:r>
      <w:fldChar w:fldCharType="end"/>
    </w:r>
    <w:bookmarkEnd w:id="8"/>
  </w:p>
  <w:bookmarkStart w:id="9" w:name="sys_Initials_Client_FirstPage"/>
  <w:p w14:paraId="5D3AB87A" w14:textId="77777777" w:rsidR="00BF573B" w:rsidRDefault="00BF573B" w:rsidP="0010420C">
    <w:pPr>
      <w:pStyle w:val="sysFooterInitialsClientNot"/>
      <w:framePr w:wrap="around"/>
    </w:pPr>
    <w:r w:rsidRPr="006E3C67">
      <w:fldChar w:fldCharType="begin"/>
    </w:r>
    <w:r w:rsidRPr="004C1C26">
      <w:rPr>
        <w:lang w:val="en-GB"/>
      </w:rPr>
      <w:instrText xml:space="preserve"> </w:instrText>
    </w:r>
    <w:r>
      <w:rPr>
        <w:lang w:val="en-GB"/>
      </w:rPr>
      <w:instrText xml:space="preserve">DOCPROPERTY  Initials_Lable </w:instrText>
    </w:r>
    <w:r w:rsidRPr="006E3C67">
      <w:fldChar w:fldCharType="separate"/>
    </w:r>
    <w:r>
      <w:rPr>
        <w:lang w:val="en-GB"/>
      </w:rPr>
      <w:t>Iniciales</w:t>
    </w:r>
    <w:r w:rsidRPr="006E3C67">
      <w:fldChar w:fldCharType="end"/>
    </w:r>
    <w:r w:rsidRPr="004C1C26">
      <w:rPr>
        <w:lang w:val="en-GB"/>
      </w:rPr>
      <w:br/>
    </w:r>
    <w:r w:rsidRPr="006E3C67">
      <w:fldChar w:fldCharType="begin"/>
    </w:r>
    <w:r w:rsidRPr="004C1C26">
      <w:rPr>
        <w:lang w:val="en-GB"/>
      </w:rPr>
      <w:instrText xml:space="preserve"> DOCPROPERTY ClientName </w:instrText>
    </w:r>
    <w:r w:rsidRPr="006E3C67">
      <w:fldChar w:fldCharType="separate"/>
    </w:r>
    <w:r>
      <w:rPr>
        <w:lang w:val="en-GB"/>
      </w:rPr>
      <w:t>MinHAP</w:t>
    </w:r>
    <w:r w:rsidRPr="006E3C67">
      <w:fldChar w:fldCharType="end"/>
    </w:r>
    <w:bookmarkEnd w:id="9"/>
  </w:p>
  <w:p w14:paraId="07459315" w14:textId="77777777" w:rsidR="00BF573B" w:rsidRDefault="00BF573B" w:rsidP="0010420C">
    <w:pPr>
      <w:pStyle w:val="sysSmal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8820A4" w14:textId="77777777" w:rsidR="008D3EBA" w:rsidRDefault="008D3EBA">
      <w:r>
        <w:separator/>
      </w:r>
    </w:p>
  </w:footnote>
  <w:footnote w:type="continuationSeparator" w:id="0">
    <w:p w14:paraId="7F091A35" w14:textId="77777777" w:rsidR="008D3EBA" w:rsidRDefault="008D3E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0FF5F2" w14:textId="6F28040B" w:rsidR="00BF573B" w:rsidRDefault="00BF573B" w:rsidP="00A86025">
    <w:pPr>
      <w:pStyle w:val="Header"/>
      <w:tabs>
        <w:tab w:val="right" w:pos="8931"/>
      </w:tabs>
      <w:ind w:left="-567"/>
    </w:pPr>
    <w:r w:rsidRPr="00E636CF">
      <w:rPr>
        <w:lang w:val="en-GB" w:eastAsia="en-GB"/>
      </w:rPr>
      <w:drawing>
        <wp:inline distT="0" distB="0" distL="0" distR="0" wp14:anchorId="4FE386D5" wp14:editId="47FFD7F6">
          <wp:extent cx="2774731" cy="726440"/>
          <wp:effectExtent l="0" t="0" r="6985" b="0"/>
          <wp:docPr id="24" name="Picture 24" descr="C:\Users\carlos.j.raboso\Pictures\Saved Pictures\768px-Logotipo_del_Ministerio_de_Política_Territorial_y_Función_Públic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rlos.j.raboso\Pictures\Saved Pictures\768px-Logotipo_del_Ministerio_de_Política_Territorial_y_Función_Pública.sv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176" cy="7556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8B382A">
      <w:rPr>
        <w:lang w:val="en-GB" w:eastAsia="en-GB"/>
      </w:rPr>
      <w:drawing>
        <wp:inline distT="0" distB="0" distL="0" distR="0" wp14:anchorId="3F68E173" wp14:editId="548AE2B4">
          <wp:extent cx="1336040" cy="457200"/>
          <wp:effectExtent l="0" t="0" r="0" b="0"/>
          <wp:docPr id="28" name="Picture 28" descr="C:\Users\carlos.j.raboso\Pictures\Saved Pictures\ricoh-hd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carlos.j.raboso\Pictures\Saved Pictures\ricoh-hd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604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7F28F" w14:textId="77777777" w:rsidR="00BF573B" w:rsidRDefault="00BF573B" w:rsidP="0010420C">
    <w:pPr>
      <w:pStyle w:val="sysSmall"/>
    </w:pPr>
  </w:p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13F2FBC1" w14:textId="77777777">
      <w:trPr>
        <w:trHeight w:hRule="exact" w:val="680"/>
        <w:jc w:val="right"/>
      </w:trPr>
      <w:tc>
        <w:tcPr>
          <w:tcW w:w="2552" w:type="dxa"/>
          <w:vAlign w:val="bottom"/>
        </w:tcPr>
        <w:p w14:paraId="1EB8E04F" w14:textId="77777777" w:rsidR="00BF573B" w:rsidRDefault="00BF573B" w:rsidP="0010420C">
          <w:pPr>
            <w:pStyle w:val="sysHeaderR"/>
            <w:framePr w:wrap="around"/>
          </w:pPr>
          <w:r>
            <w:fldChar w:fldCharType="begin"/>
          </w:r>
          <w:r>
            <w:instrText xml:space="preserve"> REF sys_WordMark </w:instrText>
          </w:r>
          <w:r>
            <w:fldChar w:fldCharType="separate"/>
          </w:r>
          <w:r>
            <w:rPr>
              <w:lang w:val="en-GB" w:eastAsia="en-GB"/>
            </w:rPr>
            <w:drawing>
              <wp:inline distT="0" distB="0" distL="0" distR="0" wp14:anchorId="7B093C70" wp14:editId="2C608D2C">
                <wp:extent cx="800100" cy="266700"/>
                <wp:effectExtent l="0" t="0" r="0" b="0"/>
                <wp:docPr id="1" name="Imagen 1" descr="Atos Color At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Atos Color Ato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fldChar w:fldCharType="end"/>
          </w:r>
        </w:p>
      </w:tc>
    </w:tr>
  </w:tbl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201"/>
    </w:tblGrid>
    <w:tr w:rsidR="00BF573B" w:rsidRPr="007E02F2" w14:paraId="1233CAC9" w14:textId="77777777">
      <w:trPr>
        <w:trHeight w:hRule="exact" w:val="680"/>
        <w:jc w:val="center"/>
      </w:trPr>
      <w:tc>
        <w:tcPr>
          <w:tcW w:w="2552" w:type="dxa"/>
          <w:vAlign w:val="bottom"/>
        </w:tcPr>
        <w:p w14:paraId="0D7076A6" w14:textId="77777777" w:rsidR="00BF573B" w:rsidRDefault="00BF573B" w:rsidP="0010420C">
          <w:pPr>
            <w:pStyle w:val="sysHeaderC"/>
            <w:framePr w:wrap="around"/>
          </w:pPr>
          <w:r>
            <w:fldChar w:fldCharType="begin"/>
          </w:r>
          <w:r>
            <w:instrText xml:space="preserve"> docproperty "Classification"</w:instrText>
          </w:r>
          <w:r>
            <w:fldChar w:fldCharType="separate"/>
          </w:r>
          <w:r>
            <w:t>Confidencial</w:t>
          </w:r>
          <w:r>
            <w:fldChar w:fldCharType="end"/>
          </w:r>
        </w:p>
      </w:tc>
    </w:tr>
  </w:tbl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615BDEDE" w14:textId="77777777">
      <w:trPr>
        <w:trHeight w:hRule="exact" w:val="624"/>
      </w:trPr>
      <w:tc>
        <w:tcPr>
          <w:tcW w:w="2552" w:type="dxa"/>
          <w:vAlign w:val="bottom"/>
        </w:tcPr>
        <w:p w14:paraId="009E398D" w14:textId="77777777" w:rsidR="00BF573B" w:rsidRDefault="00BF573B" w:rsidP="0010420C">
          <w:pPr>
            <w:pStyle w:val="sysHeaderL"/>
            <w:framePr w:wrap="around"/>
          </w:pPr>
          <w:r>
            <w:fldChar w:fldCharType="begin"/>
          </w:r>
          <w:r>
            <w:instrText xml:space="preserve"> REF </w:instrText>
          </w:r>
          <w:r w:rsidRPr="001751C6">
            <w:instrText>sys_WordMarkExtraAnchor</w:instrText>
          </w:r>
          <w:r>
            <w:instrText xml:space="preserve"> </w:instrText>
          </w:r>
          <w:r>
            <w:fldChar w:fldCharType="separate"/>
          </w:r>
          <w:r>
            <w:rPr>
              <w:lang w:val="en-GB" w:eastAsia="en-GB"/>
            </w:rPr>
            <w:drawing>
              <wp:inline distT="0" distB="0" distL="0" distR="0" wp14:anchorId="0F14ADD3" wp14:editId="275D2D27">
                <wp:extent cx="1419225" cy="400050"/>
                <wp:effectExtent l="0" t="0" r="9525" b="0"/>
                <wp:docPr id="2" name="Imagen 2" descr="c:\users\a122466\pictures\logos\aapp\ministerios\MPTAP_pequeñ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122466\pictures\logos\aapp\ministerios\MPTAP_pequeñ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softHyphen/>
          </w:r>
          <w:r>
            <w:fldChar w:fldCharType="end"/>
          </w:r>
        </w:p>
      </w:tc>
    </w:tr>
  </w:tbl>
  <w:p w14:paraId="6DFB9E20" w14:textId="77777777" w:rsidR="00BF573B" w:rsidRPr="00FC4C88" w:rsidRDefault="00BF573B" w:rsidP="0010420C">
    <w:pPr>
      <w:pStyle w:val="sysHeaderLinePortrait"/>
      <w:framePr w:wrap="aroun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D9FCFF" w14:textId="07B45A7B" w:rsidR="00BF573B" w:rsidRPr="00BC2D7D" w:rsidRDefault="00BF573B" w:rsidP="00BC2D7D">
    <w:pPr>
      <w:pStyle w:val="Heading1"/>
    </w:pPr>
    <w:r w:rsidRPr="00E636CF">
      <w:rPr>
        <w:lang w:val="en-GB" w:eastAsia="en-GB"/>
      </w:rPr>
      <w:drawing>
        <wp:inline distT="0" distB="0" distL="0" distR="0" wp14:anchorId="290493AF" wp14:editId="1044195A">
          <wp:extent cx="1564507" cy="431800"/>
          <wp:effectExtent l="0" t="0" r="0" b="6350"/>
          <wp:docPr id="926222135" name="Picture 926222135" descr="C:\Users\carlos.j.raboso\Pictures\Saved Pictures\768px-Logotipo_del_Ministerio_de_Política_Territorial_y_Función_Públic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rlos.j.raboso\Pictures\Saved Pictures\768px-Logotipo_del_Ministerio_de_Política_Territorial_y_Función_Pública.sv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1560" cy="4972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indent" w:alignment="center" w:leader="none"/>
    </w:r>
    <w:r>
      <w:ptab w:relativeTo="margin" w:alignment="center" w:leader="underscore"/>
    </w:r>
  </w:p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3B3AA2B4" w14:textId="77777777">
      <w:trPr>
        <w:trHeight w:hRule="exact" w:val="680"/>
        <w:jc w:val="right"/>
      </w:trPr>
      <w:tc>
        <w:tcPr>
          <w:tcW w:w="2552" w:type="dxa"/>
          <w:vAlign w:val="bottom"/>
        </w:tcPr>
        <w:p w14:paraId="4AE1279F" w14:textId="0DD6D6CE" w:rsidR="00BF573B" w:rsidRDefault="00BF573B" w:rsidP="0010420C">
          <w:pPr>
            <w:pStyle w:val="sysHeaderR"/>
            <w:framePr w:wrap="around"/>
          </w:pPr>
          <w:r>
            <w:fldChar w:fldCharType="begin"/>
          </w:r>
          <w:r>
            <w:instrText xml:space="preserve"> REF sys_WordMark </w:instrText>
          </w:r>
          <w:r>
            <w:fldChar w:fldCharType="separate"/>
          </w:r>
          <w:r w:rsidRPr="00F61525">
            <w:rPr>
              <w:lang w:val="en-GB" w:eastAsia="en-GB"/>
            </w:rPr>
            <w:drawing>
              <wp:inline distT="0" distB="0" distL="0" distR="0" wp14:anchorId="4C0365F0" wp14:editId="6A6B466E">
                <wp:extent cx="1336040" cy="447040"/>
                <wp:effectExtent l="0" t="0" r="0" b="0"/>
                <wp:docPr id="926222088" name="Picture 926222088" descr="C:\Users\carlos.j.raboso\Pictures\Saved Pictures\ricoh-hd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C:\Users\carlos.j.raboso\Pictures\Saved Pictures\ricoh-hd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6040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fldChar w:fldCharType="end"/>
          </w:r>
        </w:p>
      </w:tc>
    </w:tr>
  </w:tbl>
  <w:p w14:paraId="07547A01" w14:textId="77777777" w:rsidR="00BF573B" w:rsidRPr="001751C6" w:rsidRDefault="00BF573B" w:rsidP="00D82994">
    <w:pPr>
      <w:pStyle w:val="sysHeaderLinePortrait"/>
      <w:framePr w:wrap="around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F9E56" w14:textId="298EF107" w:rsidR="00BF573B" w:rsidRDefault="00BF573B" w:rsidP="0010420C">
    <w:pPr>
      <w:pStyle w:val="sysSmall"/>
    </w:pPr>
    <w:r>
      <w:ptab w:relativeTo="margin" w:alignment="left" w:leader="none"/>
    </w:r>
  </w:p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44E871BC" w14:textId="77777777">
      <w:trPr>
        <w:trHeight w:hRule="exact" w:val="680"/>
        <w:jc w:val="right"/>
      </w:trPr>
      <w:tc>
        <w:tcPr>
          <w:tcW w:w="2552" w:type="dxa"/>
          <w:vAlign w:val="bottom"/>
        </w:tcPr>
        <w:p w14:paraId="144A5D23" w14:textId="62CDD9B1" w:rsidR="00BF573B" w:rsidRDefault="00BF573B" w:rsidP="0010420C">
          <w:pPr>
            <w:pStyle w:val="sysHeaderR"/>
            <w:framePr w:wrap="around"/>
          </w:pPr>
          <w:r w:rsidRPr="00F61525">
            <w:rPr>
              <w:lang w:val="en-GB" w:eastAsia="en-GB"/>
            </w:rPr>
            <w:drawing>
              <wp:inline distT="0" distB="0" distL="0" distR="0" wp14:anchorId="505040D4" wp14:editId="6FA9DE9B">
                <wp:extent cx="1336040" cy="457200"/>
                <wp:effectExtent l="0" t="0" r="0" b="0"/>
                <wp:docPr id="926222087" name="Picture 926222087" descr="C:\Users\carlos.j.raboso\Pictures\Saved Pictures\ricoh-hd_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carlos.j.raboso\Pictures\Saved Pictures\ricoh-hd_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604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tbl>
    <w:tblPr>
      <w:tblStyle w:val="TableGrid"/>
      <w:tblW w:w="39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1E0" w:firstRow="1" w:lastRow="1" w:firstColumn="1" w:lastColumn="1" w:noHBand="0" w:noVBand="0"/>
    </w:tblPr>
    <w:tblGrid>
      <w:gridCol w:w="3984"/>
    </w:tblGrid>
    <w:tr w:rsidR="00BF573B" w14:paraId="738610EB" w14:textId="77777777" w:rsidTr="00F61525">
      <w:trPr>
        <w:trHeight w:hRule="exact" w:val="704"/>
      </w:trPr>
      <w:tc>
        <w:tcPr>
          <w:tcW w:w="3984" w:type="dxa"/>
          <w:vAlign w:val="bottom"/>
        </w:tcPr>
        <w:bookmarkStart w:id="6" w:name="sys_WordMarkExtraAnchor"/>
        <w:bookmarkStart w:id="7" w:name="sys_WordMarkExtra"/>
        <w:p w14:paraId="637805D2" w14:textId="550C1BAE" w:rsidR="00BF573B" w:rsidRDefault="00BF573B" w:rsidP="0010420C">
          <w:pPr>
            <w:pStyle w:val="sysHeaderL"/>
            <w:framePr w:wrap="around"/>
          </w:pPr>
          <w:r>
            <w:fldChar w:fldCharType="begin"/>
          </w:r>
          <w:r>
            <w:fldChar w:fldCharType="end"/>
          </w:r>
          <w:bookmarkEnd w:id="7"/>
          <w:r w:rsidRPr="00E636CF">
            <w:rPr>
              <w:lang w:val="en-GB" w:eastAsia="en-GB"/>
            </w:rPr>
            <w:drawing>
              <wp:inline distT="0" distB="0" distL="0" distR="0" wp14:anchorId="4C8ECA96" wp14:editId="1CFEB74F">
                <wp:extent cx="1605280" cy="443053"/>
                <wp:effectExtent l="0" t="0" r="0" b="0"/>
                <wp:docPr id="926222086" name="Picture 926222086" descr="C:\Users\carlos.j.raboso\Pictures\Saved Pictures\768px-Logotipo_del_Ministerio_de_Política_Territorial_y_Función_Pública.sv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arlos.j.raboso\Pictures\Saved Pictures\768px-Logotipo_del_Ministerio_de_Política_Territorial_y_Función_Pública.sv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0183" cy="494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softHyphen/>
          </w:r>
          <w:r>
            <w:fldChar w:fldCharType="begin"/>
          </w:r>
          <w:r>
            <w:fldChar w:fldCharType="end"/>
          </w:r>
          <w:bookmarkEnd w:id="6"/>
        </w:p>
      </w:tc>
    </w:tr>
  </w:tbl>
  <w:p w14:paraId="463F29E8" w14:textId="77777777" w:rsidR="00BF573B" w:rsidRDefault="00BF573B" w:rsidP="0010420C">
    <w:pPr>
      <w:pStyle w:val="sysHeaderLinePortrait"/>
      <w:framePr w:wrap="around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8E7B51" w14:textId="6C54636C" w:rsidR="00BF573B" w:rsidRPr="00BC2D7D" w:rsidRDefault="00BF573B" w:rsidP="00BC2D7D">
    <w:pPr>
      <w:pStyle w:val="Heading1"/>
    </w:pPr>
    <w:r w:rsidRPr="00E636CF">
      <w:rPr>
        <w:lang w:val="en-GB" w:eastAsia="en-GB"/>
      </w:rPr>
      <w:drawing>
        <wp:inline distT="0" distB="0" distL="0" distR="0" wp14:anchorId="5A0E7E62" wp14:editId="79135D73">
          <wp:extent cx="1564507" cy="431800"/>
          <wp:effectExtent l="0" t="0" r="0" b="6350"/>
          <wp:docPr id="195" name="Picture 195" descr="C:\Users\carlos.j.raboso\Pictures\Saved Pictures\768px-Logotipo_del_Ministerio_de_Política_Territorial_y_Función_Pública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rlos.j.raboso\Pictures\Saved Pictures\768px-Logotipo_del_Ministerio_de_Política_Territorial_y_Función_Pública.svg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1560" cy="4972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  <w:lang w:val="en-GB" w:eastAsia="en-GB"/>
      </w:rPr>
      <w:drawing>
        <wp:inline distT="0" distB="0" distL="0" distR="0" wp14:anchorId="2246A9D8" wp14:editId="0BEE9059">
          <wp:extent cx="1335405" cy="445135"/>
          <wp:effectExtent l="0" t="0" r="0" b="0"/>
          <wp:docPr id="196" name="Picture 1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5405" cy="4451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1439FA67" w14:textId="77777777">
      <w:trPr>
        <w:trHeight w:hRule="exact" w:val="680"/>
        <w:jc w:val="right"/>
      </w:trPr>
      <w:tc>
        <w:tcPr>
          <w:tcW w:w="2552" w:type="dxa"/>
          <w:vAlign w:val="bottom"/>
        </w:tcPr>
        <w:p w14:paraId="5F1DC5CC" w14:textId="5D539517" w:rsidR="00BF573B" w:rsidRDefault="00BF573B" w:rsidP="0010420C">
          <w:pPr>
            <w:pStyle w:val="sysHeaderR"/>
            <w:framePr w:wrap="around"/>
          </w:pPr>
          <w:r>
            <w:fldChar w:fldCharType="begin"/>
          </w:r>
          <w:r>
            <w:instrText xml:space="preserve"> REF sys_WordMark </w:instrText>
          </w:r>
          <w:r>
            <w:fldChar w:fldCharType="separate"/>
          </w:r>
          <w:r>
            <w:fldChar w:fldCharType="end"/>
          </w:r>
        </w:p>
      </w:tc>
    </w:tr>
  </w:tbl>
  <w:p w14:paraId="0F480C59" w14:textId="77777777" w:rsidR="00BF573B" w:rsidRPr="009F2AC8" w:rsidRDefault="00BF573B" w:rsidP="00D82994">
    <w:pPr>
      <w:pStyle w:val="sysHeaderLinePortrait"/>
      <w:framePr w:wrap="around"/>
      <w:rPr>
        <w:lang w:val="en-GB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A226A1" w14:textId="77777777" w:rsidR="00BF573B" w:rsidRDefault="00BF573B" w:rsidP="0010420C">
    <w:pPr>
      <w:pStyle w:val="sysSmall"/>
    </w:pPr>
  </w:p>
  <w:tbl>
    <w:tblPr>
      <w:tblStyle w:val="TableGrid"/>
      <w:tblW w:w="0" w:type="auto"/>
      <w:jc w:val="righ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3D773DA2" w14:textId="77777777">
      <w:trPr>
        <w:trHeight w:hRule="exact" w:val="680"/>
        <w:jc w:val="right"/>
      </w:trPr>
      <w:tc>
        <w:tcPr>
          <w:tcW w:w="2552" w:type="dxa"/>
          <w:vAlign w:val="bottom"/>
        </w:tcPr>
        <w:p w14:paraId="58011AF0" w14:textId="77777777" w:rsidR="00BF573B" w:rsidRDefault="00BF573B" w:rsidP="0010420C">
          <w:pPr>
            <w:pStyle w:val="sysHeaderR"/>
            <w:framePr w:wrap="around"/>
          </w:pPr>
          <w:r>
            <w:fldChar w:fldCharType="begin"/>
          </w:r>
          <w:r>
            <w:instrText xml:space="preserve"> REF sys_WordMark </w:instrText>
          </w:r>
          <w:r>
            <w:fldChar w:fldCharType="separate"/>
          </w:r>
          <w:r>
            <w:rPr>
              <w:lang w:val="en-GB" w:eastAsia="en-GB"/>
            </w:rPr>
            <w:drawing>
              <wp:inline distT="0" distB="0" distL="0" distR="0" wp14:anchorId="4416C6F2" wp14:editId="38DB1AD0">
                <wp:extent cx="800100" cy="266700"/>
                <wp:effectExtent l="0" t="0" r="0" b="0"/>
                <wp:docPr id="198" name="Imagen 4" descr="Atos Color Ato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5" descr="Atos Color Ato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fldChar w:fldCharType="end"/>
          </w:r>
        </w:p>
      </w:tc>
    </w:tr>
  </w:tbl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201"/>
    </w:tblGrid>
    <w:tr w:rsidR="00BF573B" w:rsidRPr="007E02F2" w14:paraId="6E2FCF03" w14:textId="77777777">
      <w:trPr>
        <w:trHeight w:hRule="exact" w:val="680"/>
        <w:jc w:val="center"/>
      </w:trPr>
      <w:tc>
        <w:tcPr>
          <w:tcW w:w="2552" w:type="dxa"/>
          <w:vAlign w:val="bottom"/>
        </w:tcPr>
        <w:p w14:paraId="157BEAC2" w14:textId="77777777" w:rsidR="00BF573B" w:rsidRDefault="00BF573B" w:rsidP="0010420C">
          <w:pPr>
            <w:pStyle w:val="sysHeaderC"/>
            <w:framePr w:wrap="around"/>
          </w:pPr>
          <w:r>
            <w:fldChar w:fldCharType="begin"/>
          </w:r>
          <w:r>
            <w:instrText xml:space="preserve"> docproperty "Classification"</w:instrText>
          </w:r>
          <w:r>
            <w:fldChar w:fldCharType="separate"/>
          </w:r>
          <w:r>
            <w:t>Confidencial</w:t>
          </w:r>
          <w:r>
            <w:fldChar w:fldCharType="end"/>
          </w:r>
        </w:p>
      </w:tc>
    </w:tr>
  </w:tbl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552"/>
    </w:tblGrid>
    <w:tr w:rsidR="00BF573B" w14:paraId="065A0E43" w14:textId="77777777">
      <w:trPr>
        <w:trHeight w:hRule="exact" w:val="624"/>
      </w:trPr>
      <w:tc>
        <w:tcPr>
          <w:tcW w:w="2552" w:type="dxa"/>
          <w:vAlign w:val="bottom"/>
        </w:tcPr>
        <w:p w14:paraId="4880AA73" w14:textId="77777777" w:rsidR="00BF573B" w:rsidRDefault="00BF573B" w:rsidP="0010420C">
          <w:pPr>
            <w:pStyle w:val="sysHeaderL"/>
            <w:framePr w:wrap="around"/>
          </w:pPr>
          <w:r>
            <w:fldChar w:fldCharType="begin"/>
          </w:r>
          <w:r>
            <w:instrText xml:space="preserve"> REF </w:instrText>
          </w:r>
          <w:r w:rsidRPr="001751C6">
            <w:instrText>sys_WordMarkExtraAnchor</w:instrText>
          </w:r>
          <w:r>
            <w:instrText xml:space="preserve"> </w:instrText>
          </w:r>
          <w:r>
            <w:fldChar w:fldCharType="separate"/>
          </w:r>
          <w:r>
            <w:rPr>
              <w:lang w:val="en-GB" w:eastAsia="en-GB"/>
            </w:rPr>
            <w:drawing>
              <wp:inline distT="0" distB="0" distL="0" distR="0" wp14:anchorId="48A082CA" wp14:editId="50C6686E">
                <wp:extent cx="1419225" cy="400050"/>
                <wp:effectExtent l="0" t="0" r="9525" b="0"/>
                <wp:docPr id="199" name="Imagen 5" descr="c:\users\a122466\pictures\logos\aapp\ministerios\MPTAP_pequeñ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122466\pictures\logos\aapp\ministerios\MPTAP_pequeñ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softHyphen/>
          </w:r>
          <w:r>
            <w:fldChar w:fldCharType="end"/>
          </w:r>
        </w:p>
      </w:tc>
    </w:tr>
  </w:tbl>
  <w:p w14:paraId="17AD93B2" w14:textId="77777777" w:rsidR="00BF573B" w:rsidRDefault="00BF573B" w:rsidP="0010420C">
    <w:pPr>
      <w:pStyle w:val="sysHeaderLinePortrait"/>
      <w:framePr w:wrap="aroun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5430E"/>
    <w:multiLevelType w:val="multilevel"/>
    <w:tmpl w:val="54BC46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467899"/>
    <w:multiLevelType w:val="hybridMultilevel"/>
    <w:tmpl w:val="BBB45980"/>
    <w:lvl w:ilvl="0" w:tplc="0409000F">
      <w:start w:val="1"/>
      <w:numFmt w:val="decimal"/>
      <w:lvlText w:val="%1."/>
      <w:lvlJc w:val="left"/>
      <w:pPr>
        <w:ind w:left="-272" w:hanging="360"/>
      </w:pPr>
    </w:lvl>
    <w:lvl w:ilvl="1" w:tplc="04090019" w:tentative="1">
      <w:start w:val="1"/>
      <w:numFmt w:val="lowerLetter"/>
      <w:lvlText w:val="%2."/>
      <w:lvlJc w:val="left"/>
      <w:pPr>
        <w:ind w:left="448" w:hanging="360"/>
      </w:pPr>
    </w:lvl>
    <w:lvl w:ilvl="2" w:tplc="0409001B" w:tentative="1">
      <w:start w:val="1"/>
      <w:numFmt w:val="lowerRoman"/>
      <w:lvlText w:val="%3."/>
      <w:lvlJc w:val="right"/>
      <w:pPr>
        <w:ind w:left="1168" w:hanging="180"/>
      </w:pPr>
    </w:lvl>
    <w:lvl w:ilvl="3" w:tplc="0409000F" w:tentative="1">
      <w:start w:val="1"/>
      <w:numFmt w:val="decimal"/>
      <w:lvlText w:val="%4."/>
      <w:lvlJc w:val="left"/>
      <w:pPr>
        <w:ind w:left="1888" w:hanging="360"/>
      </w:pPr>
    </w:lvl>
    <w:lvl w:ilvl="4" w:tplc="04090019" w:tentative="1">
      <w:start w:val="1"/>
      <w:numFmt w:val="lowerLetter"/>
      <w:lvlText w:val="%5."/>
      <w:lvlJc w:val="left"/>
      <w:pPr>
        <w:ind w:left="2608" w:hanging="360"/>
      </w:pPr>
    </w:lvl>
    <w:lvl w:ilvl="5" w:tplc="0409001B" w:tentative="1">
      <w:start w:val="1"/>
      <w:numFmt w:val="lowerRoman"/>
      <w:lvlText w:val="%6."/>
      <w:lvlJc w:val="right"/>
      <w:pPr>
        <w:ind w:left="3328" w:hanging="180"/>
      </w:pPr>
    </w:lvl>
    <w:lvl w:ilvl="6" w:tplc="0409000F" w:tentative="1">
      <w:start w:val="1"/>
      <w:numFmt w:val="decimal"/>
      <w:lvlText w:val="%7."/>
      <w:lvlJc w:val="left"/>
      <w:pPr>
        <w:ind w:left="4048" w:hanging="360"/>
      </w:pPr>
    </w:lvl>
    <w:lvl w:ilvl="7" w:tplc="04090019" w:tentative="1">
      <w:start w:val="1"/>
      <w:numFmt w:val="lowerLetter"/>
      <w:lvlText w:val="%8."/>
      <w:lvlJc w:val="left"/>
      <w:pPr>
        <w:ind w:left="4768" w:hanging="360"/>
      </w:pPr>
    </w:lvl>
    <w:lvl w:ilvl="8" w:tplc="0409001B" w:tentative="1">
      <w:start w:val="1"/>
      <w:numFmt w:val="lowerRoman"/>
      <w:lvlText w:val="%9."/>
      <w:lvlJc w:val="right"/>
      <w:pPr>
        <w:ind w:left="5488" w:hanging="180"/>
      </w:pPr>
    </w:lvl>
  </w:abstractNum>
  <w:abstractNum w:abstractNumId="2" w15:restartNumberingAfterBreak="0">
    <w:nsid w:val="188A2863"/>
    <w:multiLevelType w:val="hybridMultilevel"/>
    <w:tmpl w:val="14C2B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93712"/>
    <w:multiLevelType w:val="hybridMultilevel"/>
    <w:tmpl w:val="9E7A3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76083"/>
    <w:multiLevelType w:val="hybridMultilevel"/>
    <w:tmpl w:val="855A7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15D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F93122"/>
    <w:multiLevelType w:val="hybridMultilevel"/>
    <w:tmpl w:val="54AE1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723D0E"/>
    <w:multiLevelType w:val="hybridMultilevel"/>
    <w:tmpl w:val="EAFC8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3647F"/>
    <w:multiLevelType w:val="hybridMultilevel"/>
    <w:tmpl w:val="92EAABFE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2C16F8"/>
    <w:multiLevelType w:val="hybridMultilevel"/>
    <w:tmpl w:val="CB82D83E"/>
    <w:lvl w:ilvl="0" w:tplc="D9E26446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pStyle w:val="ListaconvietasNv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DB232E"/>
    <w:multiLevelType w:val="hybridMultilevel"/>
    <w:tmpl w:val="ACDE6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900CC0"/>
    <w:multiLevelType w:val="hybridMultilevel"/>
    <w:tmpl w:val="A554F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7E219F"/>
    <w:multiLevelType w:val="hybridMultilevel"/>
    <w:tmpl w:val="0C2E7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51021"/>
    <w:multiLevelType w:val="multilevel"/>
    <w:tmpl w:val="D3E205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C912987"/>
    <w:multiLevelType w:val="hybridMultilevel"/>
    <w:tmpl w:val="3918C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44751"/>
    <w:multiLevelType w:val="multilevel"/>
    <w:tmpl w:val="2D1C1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F8B4B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9090117"/>
    <w:multiLevelType w:val="hybridMultilevel"/>
    <w:tmpl w:val="50BE0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975E3F"/>
    <w:multiLevelType w:val="multilevel"/>
    <w:tmpl w:val="BF06DE86"/>
    <w:lvl w:ilvl="0">
      <w:start w:val="8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9" w15:restartNumberingAfterBreak="0">
    <w:nsid w:val="62715BAD"/>
    <w:multiLevelType w:val="hybridMultilevel"/>
    <w:tmpl w:val="ABA0B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1A018E"/>
    <w:multiLevelType w:val="multilevel"/>
    <w:tmpl w:val="2D1C1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26014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59D5AA3"/>
    <w:multiLevelType w:val="hybridMultilevel"/>
    <w:tmpl w:val="E3921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CB2BA7"/>
    <w:multiLevelType w:val="hybridMultilevel"/>
    <w:tmpl w:val="BA8AA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601AF0"/>
    <w:multiLevelType w:val="multilevel"/>
    <w:tmpl w:val="2D1C11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DF501BB"/>
    <w:multiLevelType w:val="hybridMultilevel"/>
    <w:tmpl w:val="10E80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0277BB"/>
    <w:multiLevelType w:val="hybridMultilevel"/>
    <w:tmpl w:val="08C86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"/>
  </w:num>
  <w:num w:numId="4">
    <w:abstractNumId w:val="14"/>
  </w:num>
  <w:num w:numId="5">
    <w:abstractNumId w:val="19"/>
  </w:num>
  <w:num w:numId="6">
    <w:abstractNumId w:val="7"/>
  </w:num>
  <w:num w:numId="7">
    <w:abstractNumId w:val="22"/>
  </w:num>
  <w:num w:numId="8">
    <w:abstractNumId w:val="23"/>
  </w:num>
  <w:num w:numId="9">
    <w:abstractNumId w:val="11"/>
  </w:num>
  <w:num w:numId="10">
    <w:abstractNumId w:val="26"/>
  </w:num>
  <w:num w:numId="11">
    <w:abstractNumId w:val="6"/>
  </w:num>
  <w:num w:numId="12">
    <w:abstractNumId w:val="3"/>
  </w:num>
  <w:num w:numId="13">
    <w:abstractNumId w:val="10"/>
  </w:num>
  <w:num w:numId="14">
    <w:abstractNumId w:val="24"/>
  </w:num>
  <w:num w:numId="15">
    <w:abstractNumId w:val="17"/>
  </w:num>
  <w:num w:numId="16">
    <w:abstractNumId w:val="12"/>
  </w:num>
  <w:num w:numId="17">
    <w:abstractNumId w:val="1"/>
  </w:num>
  <w:num w:numId="18">
    <w:abstractNumId w:val="16"/>
  </w:num>
  <w:num w:numId="19">
    <w:abstractNumId w:val="21"/>
  </w:num>
  <w:num w:numId="20">
    <w:abstractNumId w:val="0"/>
  </w:num>
  <w:num w:numId="21">
    <w:abstractNumId w:val="13"/>
  </w:num>
  <w:num w:numId="22">
    <w:abstractNumId w:val="5"/>
  </w:num>
  <w:num w:numId="23">
    <w:abstractNumId w:val="25"/>
  </w:num>
  <w:num w:numId="24">
    <w:abstractNumId w:val="20"/>
  </w:num>
  <w:num w:numId="25">
    <w:abstractNumId w:val="8"/>
  </w:num>
  <w:num w:numId="26">
    <w:abstractNumId w:val="18"/>
  </w:num>
  <w:num w:numId="27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octype" w:val="Proposal_AT v4.0.dot"/>
  </w:docVars>
  <w:rsids>
    <w:rsidRoot w:val="00C527EF"/>
    <w:rsid w:val="0000141A"/>
    <w:rsid w:val="00005270"/>
    <w:rsid w:val="00006F8B"/>
    <w:rsid w:val="0001569B"/>
    <w:rsid w:val="00020109"/>
    <w:rsid w:val="000228C5"/>
    <w:rsid w:val="00022B28"/>
    <w:rsid w:val="00030632"/>
    <w:rsid w:val="000318D4"/>
    <w:rsid w:val="00037C4B"/>
    <w:rsid w:val="000430B6"/>
    <w:rsid w:val="000526F0"/>
    <w:rsid w:val="00060E7F"/>
    <w:rsid w:val="0006106C"/>
    <w:rsid w:val="0006141E"/>
    <w:rsid w:val="00061DB2"/>
    <w:rsid w:val="00064183"/>
    <w:rsid w:val="000742AA"/>
    <w:rsid w:val="0007506C"/>
    <w:rsid w:val="0007620A"/>
    <w:rsid w:val="000775D3"/>
    <w:rsid w:val="00086745"/>
    <w:rsid w:val="000914C6"/>
    <w:rsid w:val="00094F4D"/>
    <w:rsid w:val="00096E3F"/>
    <w:rsid w:val="000A04FF"/>
    <w:rsid w:val="000A4AEC"/>
    <w:rsid w:val="000A5CFB"/>
    <w:rsid w:val="000B6D1B"/>
    <w:rsid w:val="000B7811"/>
    <w:rsid w:val="000C0DF2"/>
    <w:rsid w:val="000C2A96"/>
    <w:rsid w:val="000D052D"/>
    <w:rsid w:val="000D50CA"/>
    <w:rsid w:val="000E0B7F"/>
    <w:rsid w:val="000E2C8C"/>
    <w:rsid w:val="000E494B"/>
    <w:rsid w:val="000F4E50"/>
    <w:rsid w:val="00101A06"/>
    <w:rsid w:val="0010420C"/>
    <w:rsid w:val="00105625"/>
    <w:rsid w:val="0011164C"/>
    <w:rsid w:val="00133130"/>
    <w:rsid w:val="00140FA0"/>
    <w:rsid w:val="00151C73"/>
    <w:rsid w:val="00152486"/>
    <w:rsid w:val="00154903"/>
    <w:rsid w:val="00157D2A"/>
    <w:rsid w:val="0018089B"/>
    <w:rsid w:val="00184670"/>
    <w:rsid w:val="001902D7"/>
    <w:rsid w:val="001A12D9"/>
    <w:rsid w:val="001A23D6"/>
    <w:rsid w:val="001C097E"/>
    <w:rsid w:val="001C4583"/>
    <w:rsid w:val="001C6E0D"/>
    <w:rsid w:val="001D07E1"/>
    <w:rsid w:val="001E1F51"/>
    <w:rsid w:val="001E4B8E"/>
    <w:rsid w:val="001F7E5E"/>
    <w:rsid w:val="00205EB8"/>
    <w:rsid w:val="00205ED7"/>
    <w:rsid w:val="002101A5"/>
    <w:rsid w:val="002154E2"/>
    <w:rsid w:val="002161F8"/>
    <w:rsid w:val="00216625"/>
    <w:rsid w:val="00233CC4"/>
    <w:rsid w:val="0023500F"/>
    <w:rsid w:val="002363CF"/>
    <w:rsid w:val="00241E1D"/>
    <w:rsid w:val="00242663"/>
    <w:rsid w:val="00247BEF"/>
    <w:rsid w:val="0025071F"/>
    <w:rsid w:val="00261A72"/>
    <w:rsid w:val="00262ED9"/>
    <w:rsid w:val="0027106B"/>
    <w:rsid w:val="00277AE5"/>
    <w:rsid w:val="002859DC"/>
    <w:rsid w:val="00292C23"/>
    <w:rsid w:val="00295B77"/>
    <w:rsid w:val="002A1F86"/>
    <w:rsid w:val="002A286A"/>
    <w:rsid w:val="002B2015"/>
    <w:rsid w:val="002B5B9A"/>
    <w:rsid w:val="002C2CE7"/>
    <w:rsid w:val="002D063D"/>
    <w:rsid w:val="002E025F"/>
    <w:rsid w:val="002E1A1F"/>
    <w:rsid w:val="002E28F0"/>
    <w:rsid w:val="002E6BB3"/>
    <w:rsid w:val="002F1B63"/>
    <w:rsid w:val="002F4414"/>
    <w:rsid w:val="00303A36"/>
    <w:rsid w:val="00307AC5"/>
    <w:rsid w:val="0031390E"/>
    <w:rsid w:val="00316F02"/>
    <w:rsid w:val="00324156"/>
    <w:rsid w:val="00325068"/>
    <w:rsid w:val="003407F0"/>
    <w:rsid w:val="00344283"/>
    <w:rsid w:val="0034548E"/>
    <w:rsid w:val="003456D8"/>
    <w:rsid w:val="0034728C"/>
    <w:rsid w:val="00347ACC"/>
    <w:rsid w:val="0035195F"/>
    <w:rsid w:val="003524AB"/>
    <w:rsid w:val="00357B06"/>
    <w:rsid w:val="00374D45"/>
    <w:rsid w:val="00381D33"/>
    <w:rsid w:val="00385C55"/>
    <w:rsid w:val="0038681D"/>
    <w:rsid w:val="003960C5"/>
    <w:rsid w:val="003A0DBD"/>
    <w:rsid w:val="003A4E0B"/>
    <w:rsid w:val="003A7CF1"/>
    <w:rsid w:val="003E0482"/>
    <w:rsid w:val="003E3D1A"/>
    <w:rsid w:val="00403450"/>
    <w:rsid w:val="00411514"/>
    <w:rsid w:val="00415C00"/>
    <w:rsid w:val="00421F4E"/>
    <w:rsid w:val="0042461D"/>
    <w:rsid w:val="00430ACF"/>
    <w:rsid w:val="00434844"/>
    <w:rsid w:val="00445F0C"/>
    <w:rsid w:val="0046007F"/>
    <w:rsid w:val="0046177B"/>
    <w:rsid w:val="0046271C"/>
    <w:rsid w:val="004661CA"/>
    <w:rsid w:val="00467923"/>
    <w:rsid w:val="00474EFF"/>
    <w:rsid w:val="004753B9"/>
    <w:rsid w:val="004838B9"/>
    <w:rsid w:val="00485F9A"/>
    <w:rsid w:val="00493E9C"/>
    <w:rsid w:val="004A09E8"/>
    <w:rsid w:val="004A3EB2"/>
    <w:rsid w:val="004A4382"/>
    <w:rsid w:val="004A5145"/>
    <w:rsid w:val="004B712B"/>
    <w:rsid w:val="004C2FC1"/>
    <w:rsid w:val="004C4069"/>
    <w:rsid w:val="004D3A49"/>
    <w:rsid w:val="004D4ACA"/>
    <w:rsid w:val="004F671E"/>
    <w:rsid w:val="004F7018"/>
    <w:rsid w:val="00501045"/>
    <w:rsid w:val="00507F5B"/>
    <w:rsid w:val="00514A8B"/>
    <w:rsid w:val="005207BE"/>
    <w:rsid w:val="00534EDE"/>
    <w:rsid w:val="0054328F"/>
    <w:rsid w:val="00545084"/>
    <w:rsid w:val="0055360F"/>
    <w:rsid w:val="005567E4"/>
    <w:rsid w:val="00564071"/>
    <w:rsid w:val="005730B8"/>
    <w:rsid w:val="00583D33"/>
    <w:rsid w:val="005848D5"/>
    <w:rsid w:val="005850BC"/>
    <w:rsid w:val="0058789B"/>
    <w:rsid w:val="00593DED"/>
    <w:rsid w:val="00596638"/>
    <w:rsid w:val="005B2449"/>
    <w:rsid w:val="005B2D81"/>
    <w:rsid w:val="005C0F5F"/>
    <w:rsid w:val="005D20DB"/>
    <w:rsid w:val="005D5749"/>
    <w:rsid w:val="005E0E0B"/>
    <w:rsid w:val="005E1445"/>
    <w:rsid w:val="005F715E"/>
    <w:rsid w:val="00601F1C"/>
    <w:rsid w:val="0060435D"/>
    <w:rsid w:val="0061314E"/>
    <w:rsid w:val="006141FB"/>
    <w:rsid w:val="0061556D"/>
    <w:rsid w:val="00625196"/>
    <w:rsid w:val="006258F0"/>
    <w:rsid w:val="00627A02"/>
    <w:rsid w:val="00632206"/>
    <w:rsid w:val="00634FBD"/>
    <w:rsid w:val="0064236C"/>
    <w:rsid w:val="00644F52"/>
    <w:rsid w:val="0064517F"/>
    <w:rsid w:val="00645BFC"/>
    <w:rsid w:val="006548E7"/>
    <w:rsid w:val="006564F6"/>
    <w:rsid w:val="006578CA"/>
    <w:rsid w:val="006645AA"/>
    <w:rsid w:val="006652BC"/>
    <w:rsid w:val="00672D6B"/>
    <w:rsid w:val="00673A8F"/>
    <w:rsid w:val="0067420B"/>
    <w:rsid w:val="00676AA0"/>
    <w:rsid w:val="0067766B"/>
    <w:rsid w:val="006835C6"/>
    <w:rsid w:val="00691AA6"/>
    <w:rsid w:val="00693735"/>
    <w:rsid w:val="006A1187"/>
    <w:rsid w:val="006A608F"/>
    <w:rsid w:val="006B07D8"/>
    <w:rsid w:val="006B12F2"/>
    <w:rsid w:val="006B27CD"/>
    <w:rsid w:val="006B294A"/>
    <w:rsid w:val="006B770E"/>
    <w:rsid w:val="006D26D3"/>
    <w:rsid w:val="006F115F"/>
    <w:rsid w:val="006F1E61"/>
    <w:rsid w:val="006F771F"/>
    <w:rsid w:val="00703DE9"/>
    <w:rsid w:val="00705901"/>
    <w:rsid w:val="00711465"/>
    <w:rsid w:val="0072336D"/>
    <w:rsid w:val="00723D28"/>
    <w:rsid w:val="00726AC7"/>
    <w:rsid w:val="0073265D"/>
    <w:rsid w:val="00745EAF"/>
    <w:rsid w:val="00747239"/>
    <w:rsid w:val="007557A8"/>
    <w:rsid w:val="007570AC"/>
    <w:rsid w:val="00762CB2"/>
    <w:rsid w:val="007638BE"/>
    <w:rsid w:val="007651CF"/>
    <w:rsid w:val="007659A9"/>
    <w:rsid w:val="00767E59"/>
    <w:rsid w:val="007752E9"/>
    <w:rsid w:val="00775361"/>
    <w:rsid w:val="007762D3"/>
    <w:rsid w:val="007771CC"/>
    <w:rsid w:val="00777FA8"/>
    <w:rsid w:val="00780629"/>
    <w:rsid w:val="00780FF6"/>
    <w:rsid w:val="00783229"/>
    <w:rsid w:val="00783CFC"/>
    <w:rsid w:val="00785F75"/>
    <w:rsid w:val="0078614D"/>
    <w:rsid w:val="0078650D"/>
    <w:rsid w:val="007A097D"/>
    <w:rsid w:val="007A45FC"/>
    <w:rsid w:val="007B631A"/>
    <w:rsid w:val="007C370D"/>
    <w:rsid w:val="007D49CB"/>
    <w:rsid w:val="007E29B3"/>
    <w:rsid w:val="007E4D19"/>
    <w:rsid w:val="007E5F00"/>
    <w:rsid w:val="007E7BD1"/>
    <w:rsid w:val="007F07AF"/>
    <w:rsid w:val="007F2E88"/>
    <w:rsid w:val="007F52D8"/>
    <w:rsid w:val="008009CD"/>
    <w:rsid w:val="0080416D"/>
    <w:rsid w:val="00804689"/>
    <w:rsid w:val="00807DA4"/>
    <w:rsid w:val="00811466"/>
    <w:rsid w:val="00814BCC"/>
    <w:rsid w:val="00817934"/>
    <w:rsid w:val="00821249"/>
    <w:rsid w:val="00821BEC"/>
    <w:rsid w:val="0082373D"/>
    <w:rsid w:val="008269CB"/>
    <w:rsid w:val="008271F8"/>
    <w:rsid w:val="00836ECC"/>
    <w:rsid w:val="00837B45"/>
    <w:rsid w:val="00840D4F"/>
    <w:rsid w:val="00841D57"/>
    <w:rsid w:val="0084775E"/>
    <w:rsid w:val="00853D8E"/>
    <w:rsid w:val="00854E14"/>
    <w:rsid w:val="00855D50"/>
    <w:rsid w:val="00863501"/>
    <w:rsid w:val="00863879"/>
    <w:rsid w:val="00863C2E"/>
    <w:rsid w:val="00871766"/>
    <w:rsid w:val="00872910"/>
    <w:rsid w:val="00873FD4"/>
    <w:rsid w:val="008748DF"/>
    <w:rsid w:val="00880FE9"/>
    <w:rsid w:val="008844B7"/>
    <w:rsid w:val="00886A69"/>
    <w:rsid w:val="00890033"/>
    <w:rsid w:val="008A4189"/>
    <w:rsid w:val="008B2837"/>
    <w:rsid w:val="008B382A"/>
    <w:rsid w:val="008B7842"/>
    <w:rsid w:val="008C0F35"/>
    <w:rsid w:val="008C36CC"/>
    <w:rsid w:val="008D040A"/>
    <w:rsid w:val="008D2167"/>
    <w:rsid w:val="008D246B"/>
    <w:rsid w:val="008D3EBA"/>
    <w:rsid w:val="008D5C0F"/>
    <w:rsid w:val="008D5FA7"/>
    <w:rsid w:val="008D5FEB"/>
    <w:rsid w:val="008E1433"/>
    <w:rsid w:val="008E2033"/>
    <w:rsid w:val="008E29E0"/>
    <w:rsid w:val="008E34CD"/>
    <w:rsid w:val="008E7428"/>
    <w:rsid w:val="008F3A05"/>
    <w:rsid w:val="008F3D59"/>
    <w:rsid w:val="00907853"/>
    <w:rsid w:val="009119F8"/>
    <w:rsid w:val="0091708E"/>
    <w:rsid w:val="009173C4"/>
    <w:rsid w:val="00920B44"/>
    <w:rsid w:val="009213CF"/>
    <w:rsid w:val="00922CEC"/>
    <w:rsid w:val="00923F7E"/>
    <w:rsid w:val="009252F6"/>
    <w:rsid w:val="00925B5E"/>
    <w:rsid w:val="00937665"/>
    <w:rsid w:val="00940BAF"/>
    <w:rsid w:val="009466A3"/>
    <w:rsid w:val="009645B9"/>
    <w:rsid w:val="00974CCA"/>
    <w:rsid w:val="00976513"/>
    <w:rsid w:val="00980B09"/>
    <w:rsid w:val="00983442"/>
    <w:rsid w:val="00983579"/>
    <w:rsid w:val="009A283B"/>
    <w:rsid w:val="009B0CBA"/>
    <w:rsid w:val="009B5BA8"/>
    <w:rsid w:val="009C377D"/>
    <w:rsid w:val="009D053E"/>
    <w:rsid w:val="009D3122"/>
    <w:rsid w:val="009D706E"/>
    <w:rsid w:val="009E2BCD"/>
    <w:rsid w:val="009E32EA"/>
    <w:rsid w:val="009E52CB"/>
    <w:rsid w:val="009F2AC8"/>
    <w:rsid w:val="009F5B96"/>
    <w:rsid w:val="00A00701"/>
    <w:rsid w:val="00A03728"/>
    <w:rsid w:val="00A0469B"/>
    <w:rsid w:val="00A049F5"/>
    <w:rsid w:val="00A12F97"/>
    <w:rsid w:val="00A14CB1"/>
    <w:rsid w:val="00A26880"/>
    <w:rsid w:val="00A342EC"/>
    <w:rsid w:val="00A3509E"/>
    <w:rsid w:val="00A40504"/>
    <w:rsid w:val="00A41109"/>
    <w:rsid w:val="00A52149"/>
    <w:rsid w:val="00A621E0"/>
    <w:rsid w:val="00A63B1D"/>
    <w:rsid w:val="00A64CC9"/>
    <w:rsid w:val="00A66E73"/>
    <w:rsid w:val="00A7644A"/>
    <w:rsid w:val="00A778BF"/>
    <w:rsid w:val="00A77E8A"/>
    <w:rsid w:val="00A84E9D"/>
    <w:rsid w:val="00A86025"/>
    <w:rsid w:val="00A91B55"/>
    <w:rsid w:val="00A94D08"/>
    <w:rsid w:val="00AA4E8B"/>
    <w:rsid w:val="00AB09AA"/>
    <w:rsid w:val="00AB0EE7"/>
    <w:rsid w:val="00AB2D6F"/>
    <w:rsid w:val="00AC4199"/>
    <w:rsid w:val="00AC72AC"/>
    <w:rsid w:val="00AC7AB8"/>
    <w:rsid w:val="00AD6821"/>
    <w:rsid w:val="00AD74F1"/>
    <w:rsid w:val="00AE3936"/>
    <w:rsid w:val="00B063F6"/>
    <w:rsid w:val="00B06885"/>
    <w:rsid w:val="00B123D2"/>
    <w:rsid w:val="00B1501C"/>
    <w:rsid w:val="00B1664E"/>
    <w:rsid w:val="00B2735B"/>
    <w:rsid w:val="00B31048"/>
    <w:rsid w:val="00B314CD"/>
    <w:rsid w:val="00B31B47"/>
    <w:rsid w:val="00B31C94"/>
    <w:rsid w:val="00B326A8"/>
    <w:rsid w:val="00B350A5"/>
    <w:rsid w:val="00B374D7"/>
    <w:rsid w:val="00B50F18"/>
    <w:rsid w:val="00B528D7"/>
    <w:rsid w:val="00B54F82"/>
    <w:rsid w:val="00B55305"/>
    <w:rsid w:val="00B57D86"/>
    <w:rsid w:val="00B60048"/>
    <w:rsid w:val="00B6229D"/>
    <w:rsid w:val="00B66FA1"/>
    <w:rsid w:val="00B739AA"/>
    <w:rsid w:val="00B76660"/>
    <w:rsid w:val="00B80BD3"/>
    <w:rsid w:val="00B80E80"/>
    <w:rsid w:val="00B81517"/>
    <w:rsid w:val="00B93DC0"/>
    <w:rsid w:val="00BA0535"/>
    <w:rsid w:val="00BA1D9E"/>
    <w:rsid w:val="00BA58B5"/>
    <w:rsid w:val="00BB7480"/>
    <w:rsid w:val="00BB7EB9"/>
    <w:rsid w:val="00BC1C5E"/>
    <w:rsid w:val="00BC1CD9"/>
    <w:rsid w:val="00BC227C"/>
    <w:rsid w:val="00BC2D7D"/>
    <w:rsid w:val="00BC4739"/>
    <w:rsid w:val="00BC4CA4"/>
    <w:rsid w:val="00BD5810"/>
    <w:rsid w:val="00BD71BC"/>
    <w:rsid w:val="00BE00B6"/>
    <w:rsid w:val="00BF096E"/>
    <w:rsid w:val="00BF32A1"/>
    <w:rsid w:val="00BF573B"/>
    <w:rsid w:val="00C03DA8"/>
    <w:rsid w:val="00C11E32"/>
    <w:rsid w:val="00C13EED"/>
    <w:rsid w:val="00C14815"/>
    <w:rsid w:val="00C15265"/>
    <w:rsid w:val="00C34D98"/>
    <w:rsid w:val="00C376F1"/>
    <w:rsid w:val="00C41396"/>
    <w:rsid w:val="00C527EF"/>
    <w:rsid w:val="00C5439B"/>
    <w:rsid w:val="00C544F1"/>
    <w:rsid w:val="00C5455B"/>
    <w:rsid w:val="00C55B83"/>
    <w:rsid w:val="00C6594B"/>
    <w:rsid w:val="00C73015"/>
    <w:rsid w:val="00C74092"/>
    <w:rsid w:val="00C745A7"/>
    <w:rsid w:val="00C74A61"/>
    <w:rsid w:val="00C8514E"/>
    <w:rsid w:val="00C94D67"/>
    <w:rsid w:val="00C95C82"/>
    <w:rsid w:val="00CA3A73"/>
    <w:rsid w:val="00CA60EA"/>
    <w:rsid w:val="00CA6E1E"/>
    <w:rsid w:val="00CB0939"/>
    <w:rsid w:val="00CB2EF4"/>
    <w:rsid w:val="00CB3FF8"/>
    <w:rsid w:val="00CC1187"/>
    <w:rsid w:val="00CC1996"/>
    <w:rsid w:val="00CD2EF1"/>
    <w:rsid w:val="00CD38CC"/>
    <w:rsid w:val="00CD5799"/>
    <w:rsid w:val="00CD7217"/>
    <w:rsid w:val="00CE14FB"/>
    <w:rsid w:val="00CE2EE3"/>
    <w:rsid w:val="00CE39A5"/>
    <w:rsid w:val="00CE45E7"/>
    <w:rsid w:val="00CF359C"/>
    <w:rsid w:val="00CF59EF"/>
    <w:rsid w:val="00D04050"/>
    <w:rsid w:val="00D123F4"/>
    <w:rsid w:val="00D12C9B"/>
    <w:rsid w:val="00D22B89"/>
    <w:rsid w:val="00D2397C"/>
    <w:rsid w:val="00D25076"/>
    <w:rsid w:val="00D301B8"/>
    <w:rsid w:val="00D30D80"/>
    <w:rsid w:val="00D30ED0"/>
    <w:rsid w:val="00D31E0D"/>
    <w:rsid w:val="00D47D2A"/>
    <w:rsid w:val="00D544B9"/>
    <w:rsid w:val="00D64395"/>
    <w:rsid w:val="00D65F2A"/>
    <w:rsid w:val="00D675A8"/>
    <w:rsid w:val="00D82994"/>
    <w:rsid w:val="00D82FE3"/>
    <w:rsid w:val="00DB3483"/>
    <w:rsid w:val="00DD45D5"/>
    <w:rsid w:val="00DD4E93"/>
    <w:rsid w:val="00DD7867"/>
    <w:rsid w:val="00DF677E"/>
    <w:rsid w:val="00E042B1"/>
    <w:rsid w:val="00E10D1F"/>
    <w:rsid w:val="00E17AB1"/>
    <w:rsid w:val="00E229EF"/>
    <w:rsid w:val="00E2427F"/>
    <w:rsid w:val="00E24B02"/>
    <w:rsid w:val="00E30F19"/>
    <w:rsid w:val="00E315BE"/>
    <w:rsid w:val="00E3202F"/>
    <w:rsid w:val="00E33782"/>
    <w:rsid w:val="00E33CD2"/>
    <w:rsid w:val="00E360D7"/>
    <w:rsid w:val="00E36250"/>
    <w:rsid w:val="00E400AE"/>
    <w:rsid w:val="00E558CA"/>
    <w:rsid w:val="00E56C28"/>
    <w:rsid w:val="00E56F14"/>
    <w:rsid w:val="00E625FD"/>
    <w:rsid w:val="00E62AD3"/>
    <w:rsid w:val="00E636CF"/>
    <w:rsid w:val="00E75842"/>
    <w:rsid w:val="00E822B4"/>
    <w:rsid w:val="00E827B1"/>
    <w:rsid w:val="00E926C3"/>
    <w:rsid w:val="00E94C5D"/>
    <w:rsid w:val="00EB3C2F"/>
    <w:rsid w:val="00EB58A4"/>
    <w:rsid w:val="00EC7A2D"/>
    <w:rsid w:val="00EC7B77"/>
    <w:rsid w:val="00ED2C0F"/>
    <w:rsid w:val="00ED2CB2"/>
    <w:rsid w:val="00ED60A7"/>
    <w:rsid w:val="00EE0FBA"/>
    <w:rsid w:val="00EE159E"/>
    <w:rsid w:val="00EF48AA"/>
    <w:rsid w:val="00EF7712"/>
    <w:rsid w:val="00F036F9"/>
    <w:rsid w:val="00F04221"/>
    <w:rsid w:val="00F06C7B"/>
    <w:rsid w:val="00F1165E"/>
    <w:rsid w:val="00F16F20"/>
    <w:rsid w:val="00F22D40"/>
    <w:rsid w:val="00F303B7"/>
    <w:rsid w:val="00F303E6"/>
    <w:rsid w:val="00F35148"/>
    <w:rsid w:val="00F3741F"/>
    <w:rsid w:val="00F40FB8"/>
    <w:rsid w:val="00F431BD"/>
    <w:rsid w:val="00F4761F"/>
    <w:rsid w:val="00F516F2"/>
    <w:rsid w:val="00F61525"/>
    <w:rsid w:val="00F63FFF"/>
    <w:rsid w:val="00F707EF"/>
    <w:rsid w:val="00F71F2C"/>
    <w:rsid w:val="00F837EC"/>
    <w:rsid w:val="00F958B7"/>
    <w:rsid w:val="00FA11CE"/>
    <w:rsid w:val="00FB5398"/>
    <w:rsid w:val="00FB6CB7"/>
    <w:rsid w:val="00FC0D10"/>
    <w:rsid w:val="00FC11B0"/>
    <w:rsid w:val="00FC2181"/>
    <w:rsid w:val="00FC319C"/>
    <w:rsid w:val="00FC3C9F"/>
    <w:rsid w:val="00FC5828"/>
    <w:rsid w:val="00FC67F1"/>
    <w:rsid w:val="00FD6B28"/>
    <w:rsid w:val="00FE3485"/>
    <w:rsid w:val="00FE4539"/>
    <w:rsid w:val="00FE66D2"/>
    <w:rsid w:val="00FE6C33"/>
    <w:rsid w:val="00FF24D6"/>
    <w:rsid w:val="22438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89A8FC3"/>
  <w15:docId w15:val="{2FC6F49A-C04B-482E-8939-D4796E45E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455B"/>
    <w:rPr>
      <w:rFonts w:ascii="Lucida Sans" w:hAnsi="Lucida Sans"/>
      <w:sz w:val="18"/>
      <w:lang w:val="es-ES_tradnl" w:eastAsia="nl-NL"/>
    </w:rPr>
  </w:style>
  <w:style w:type="paragraph" w:styleId="Heading1">
    <w:name w:val="heading 1"/>
    <w:basedOn w:val="Normal"/>
    <w:next w:val="BodyText"/>
    <w:link w:val="Heading1Char"/>
    <w:qFormat/>
    <w:rsid w:val="00B528D7"/>
    <w:pPr>
      <w:keepNext/>
      <w:keepLines/>
      <w:tabs>
        <w:tab w:val="left" w:pos="0"/>
      </w:tabs>
      <w:spacing w:after="480"/>
      <w:outlineLvl w:val="0"/>
    </w:pPr>
    <w:rPr>
      <w:color w:val="0066A2"/>
      <w:sz w:val="32"/>
    </w:rPr>
  </w:style>
  <w:style w:type="paragraph" w:styleId="Heading2">
    <w:name w:val="heading 2"/>
    <w:basedOn w:val="Normal"/>
    <w:next w:val="BodyText"/>
    <w:qFormat/>
    <w:rsid w:val="00C5455B"/>
    <w:pPr>
      <w:keepNext/>
      <w:keepLines/>
      <w:tabs>
        <w:tab w:val="left" w:pos="0"/>
      </w:tabs>
      <w:spacing w:before="400" w:after="360"/>
      <w:ind w:hanging="992"/>
      <w:outlineLvl w:val="1"/>
    </w:pPr>
    <w:rPr>
      <w:color w:val="0066A2"/>
      <w:sz w:val="28"/>
    </w:rPr>
  </w:style>
  <w:style w:type="paragraph" w:styleId="Heading3">
    <w:name w:val="heading 3"/>
    <w:basedOn w:val="Normal"/>
    <w:next w:val="BodyText"/>
    <w:link w:val="Heading3Char"/>
    <w:qFormat/>
    <w:rsid w:val="00C5455B"/>
    <w:pPr>
      <w:keepNext/>
      <w:keepLines/>
      <w:tabs>
        <w:tab w:val="left" w:pos="0"/>
      </w:tabs>
      <w:spacing w:before="360" w:after="280"/>
      <w:ind w:hanging="992"/>
      <w:outlineLvl w:val="2"/>
    </w:pPr>
    <w:rPr>
      <w:color w:val="0066A2"/>
      <w:sz w:val="26"/>
    </w:rPr>
  </w:style>
  <w:style w:type="paragraph" w:styleId="Heading4">
    <w:name w:val="heading 4"/>
    <w:basedOn w:val="Normal"/>
    <w:next w:val="BodyText"/>
    <w:qFormat/>
    <w:rsid w:val="00C5455B"/>
    <w:pPr>
      <w:keepNext/>
      <w:keepLines/>
      <w:tabs>
        <w:tab w:val="left" w:pos="0"/>
      </w:tabs>
      <w:spacing w:before="320" w:after="240"/>
      <w:ind w:hanging="992"/>
      <w:outlineLvl w:val="3"/>
    </w:pPr>
    <w:rPr>
      <w:color w:val="000080"/>
      <w:sz w:val="22"/>
    </w:rPr>
  </w:style>
  <w:style w:type="paragraph" w:styleId="Heading5">
    <w:name w:val="heading 5"/>
    <w:basedOn w:val="Normal"/>
    <w:next w:val="Normal"/>
    <w:qFormat/>
    <w:rsid w:val="00C5455B"/>
    <w:pPr>
      <w:keepNext/>
      <w:keepLines/>
      <w:spacing w:before="480" w:after="240"/>
      <w:outlineLvl w:val="4"/>
    </w:pPr>
    <w:rPr>
      <w:color w:val="0066A2"/>
      <w:sz w:val="22"/>
    </w:rPr>
  </w:style>
  <w:style w:type="paragraph" w:styleId="Heading6">
    <w:name w:val="heading 6"/>
    <w:basedOn w:val="Normal"/>
    <w:next w:val="Normal"/>
    <w:qFormat/>
    <w:rsid w:val="00C5455B"/>
    <w:pPr>
      <w:keepNext/>
      <w:keepLines/>
      <w:spacing w:before="480" w:after="240"/>
      <w:outlineLvl w:val="5"/>
    </w:pPr>
    <w:rPr>
      <w:color w:val="0066A2"/>
      <w:sz w:val="22"/>
    </w:rPr>
  </w:style>
  <w:style w:type="paragraph" w:styleId="Heading7">
    <w:name w:val="heading 7"/>
    <w:basedOn w:val="Normal"/>
    <w:next w:val="Normal"/>
    <w:qFormat/>
    <w:rsid w:val="00C5455B"/>
    <w:pPr>
      <w:keepNext/>
      <w:keepLines/>
      <w:spacing w:before="480" w:after="240"/>
      <w:outlineLvl w:val="6"/>
    </w:pPr>
    <w:rPr>
      <w:color w:val="0066A2"/>
      <w:sz w:val="22"/>
    </w:rPr>
  </w:style>
  <w:style w:type="paragraph" w:styleId="Heading8">
    <w:name w:val="heading 8"/>
    <w:basedOn w:val="Normal"/>
    <w:next w:val="Normal"/>
    <w:qFormat/>
    <w:rsid w:val="00C5455B"/>
    <w:pPr>
      <w:keepNext/>
      <w:keepLines/>
      <w:spacing w:before="480" w:after="240"/>
      <w:outlineLvl w:val="7"/>
    </w:pPr>
    <w:rPr>
      <w:color w:val="0066A2"/>
      <w:sz w:val="22"/>
    </w:rPr>
  </w:style>
  <w:style w:type="paragraph" w:styleId="Heading9">
    <w:name w:val="heading 9"/>
    <w:basedOn w:val="Normal"/>
    <w:next w:val="Normal"/>
    <w:qFormat/>
    <w:rsid w:val="00C5455B"/>
    <w:pPr>
      <w:keepNext/>
      <w:keepLines/>
      <w:spacing w:before="480" w:after="240"/>
      <w:outlineLvl w:val="8"/>
    </w:pPr>
    <w:rPr>
      <w:color w:val="0066A2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5455B"/>
  </w:style>
  <w:style w:type="paragraph" w:customStyle="1" w:styleId="Appendix">
    <w:name w:val="Appendix"/>
    <w:basedOn w:val="Normal"/>
    <w:next w:val="BodyText"/>
    <w:semiHidden/>
    <w:rsid w:val="00C5455B"/>
    <w:pPr>
      <w:keepNext/>
      <w:keepLines/>
      <w:pageBreakBefore/>
      <w:tabs>
        <w:tab w:val="left" w:pos="2268"/>
      </w:tabs>
      <w:spacing w:after="480"/>
      <w:ind w:left="2268" w:hanging="2268"/>
    </w:pPr>
    <w:rPr>
      <w:color w:val="0066A2"/>
      <w:sz w:val="32"/>
    </w:rPr>
  </w:style>
  <w:style w:type="paragraph" w:styleId="Caption">
    <w:name w:val="caption"/>
    <w:basedOn w:val="Normal"/>
    <w:next w:val="BodyText"/>
    <w:qFormat/>
    <w:rsid w:val="00C5455B"/>
    <w:pPr>
      <w:spacing w:before="120" w:after="120"/>
      <w:jc w:val="center"/>
    </w:pPr>
    <w:rPr>
      <w:bCs/>
    </w:rPr>
  </w:style>
  <w:style w:type="paragraph" w:customStyle="1" w:styleId="CustomerQuestion">
    <w:name w:val="Customer Question"/>
    <w:basedOn w:val="Normal"/>
    <w:next w:val="BodyText"/>
    <w:semiHidden/>
    <w:rsid w:val="00C5455B"/>
    <w:pPr>
      <w:keepNext/>
      <w:keepLines/>
      <w:pBdr>
        <w:top w:val="single" w:sz="4" w:space="1" w:color="000080"/>
        <w:left w:val="single" w:sz="4" w:space="4" w:color="000080"/>
        <w:bottom w:val="single" w:sz="4" w:space="1" w:color="000080"/>
        <w:right w:val="single" w:sz="4" w:space="4" w:color="000080"/>
      </w:pBdr>
      <w:tabs>
        <w:tab w:val="left" w:pos="0"/>
      </w:tabs>
      <w:ind w:hanging="851"/>
    </w:pPr>
    <w:rPr>
      <w:color w:val="000080"/>
      <w:sz w:val="20"/>
    </w:rPr>
  </w:style>
  <w:style w:type="paragraph" w:customStyle="1" w:styleId="CustomerQuestionNoTOC">
    <w:name w:val="Customer Question No TOC"/>
    <w:basedOn w:val="CustomerQuestion"/>
    <w:next w:val="BodyText"/>
    <w:semiHidden/>
    <w:rsid w:val="00C5455B"/>
    <w:pPr>
      <w:tabs>
        <w:tab w:val="clear" w:pos="0"/>
        <w:tab w:val="left" w:pos="709"/>
      </w:tabs>
      <w:ind w:left="709" w:hanging="709"/>
    </w:pPr>
  </w:style>
  <w:style w:type="paragraph" w:customStyle="1" w:styleId="HeadingManagementSummary">
    <w:name w:val="Heading Management Summary"/>
    <w:basedOn w:val="Normal"/>
    <w:next w:val="BodyText"/>
    <w:semiHidden/>
    <w:rsid w:val="00C5455B"/>
    <w:pPr>
      <w:keepNext/>
      <w:pageBreakBefore/>
      <w:tabs>
        <w:tab w:val="left" w:pos="0"/>
      </w:tabs>
      <w:spacing w:after="480"/>
    </w:pPr>
    <w:rPr>
      <w:color w:val="0066A2"/>
      <w:sz w:val="32"/>
    </w:rPr>
  </w:style>
  <w:style w:type="paragraph" w:customStyle="1" w:styleId="Heading1Custno">
    <w:name w:val="Heading 1 Cust no."/>
    <w:basedOn w:val="Normal"/>
    <w:next w:val="BodyText"/>
    <w:semiHidden/>
    <w:rsid w:val="00C5455B"/>
    <w:pPr>
      <w:keepNext/>
      <w:keepLines/>
      <w:tabs>
        <w:tab w:val="left" w:pos="0"/>
      </w:tabs>
      <w:spacing w:before="240" w:after="480"/>
      <w:ind w:hanging="992"/>
    </w:pPr>
    <w:rPr>
      <w:color w:val="0066A2"/>
      <w:sz w:val="32"/>
    </w:rPr>
  </w:style>
  <w:style w:type="paragraph" w:customStyle="1" w:styleId="Heading1AppendixCustNo">
    <w:name w:val="Heading 1 Appendix Cust No."/>
    <w:basedOn w:val="Heading1Custno"/>
    <w:next w:val="BodyText"/>
    <w:semiHidden/>
    <w:rsid w:val="00C5455B"/>
  </w:style>
  <w:style w:type="paragraph" w:customStyle="1" w:styleId="Heading1nononotoc">
    <w:name w:val="Heading 1 no no. no toc"/>
    <w:basedOn w:val="Normal"/>
    <w:next w:val="BodyText"/>
    <w:semiHidden/>
    <w:rsid w:val="00C5455B"/>
    <w:pPr>
      <w:keepNext/>
      <w:pageBreakBefore/>
      <w:spacing w:after="480"/>
    </w:pPr>
    <w:rPr>
      <w:color w:val="0066A2"/>
      <w:sz w:val="32"/>
    </w:rPr>
  </w:style>
  <w:style w:type="paragraph" w:customStyle="1" w:styleId="Heading2Custno">
    <w:name w:val="Heading 2 Cust no."/>
    <w:basedOn w:val="Normal"/>
    <w:next w:val="BodyText"/>
    <w:semiHidden/>
    <w:rsid w:val="00C5455B"/>
    <w:pPr>
      <w:keepNext/>
      <w:keepLines/>
      <w:tabs>
        <w:tab w:val="left" w:pos="0"/>
      </w:tabs>
      <w:spacing w:before="400" w:after="360"/>
      <w:ind w:hanging="992"/>
    </w:pPr>
    <w:rPr>
      <w:color w:val="0066A2"/>
      <w:sz w:val="28"/>
    </w:rPr>
  </w:style>
  <w:style w:type="paragraph" w:customStyle="1" w:styleId="Heading2AppendixCustno">
    <w:name w:val="Heading 2 Appendix Cust no."/>
    <w:basedOn w:val="Heading2Custno"/>
    <w:next w:val="BodyText"/>
    <w:semiHidden/>
    <w:rsid w:val="00C5455B"/>
  </w:style>
  <w:style w:type="paragraph" w:customStyle="1" w:styleId="Heading3Custno">
    <w:name w:val="Heading 3 Cust no."/>
    <w:basedOn w:val="Normal"/>
    <w:next w:val="BodyText"/>
    <w:semiHidden/>
    <w:rsid w:val="00C5455B"/>
    <w:pPr>
      <w:keepNext/>
      <w:keepLines/>
      <w:tabs>
        <w:tab w:val="left" w:pos="0"/>
      </w:tabs>
      <w:spacing w:before="360" w:after="280"/>
      <w:ind w:hanging="992"/>
    </w:pPr>
    <w:rPr>
      <w:color w:val="0066A2"/>
      <w:sz w:val="26"/>
    </w:rPr>
  </w:style>
  <w:style w:type="paragraph" w:customStyle="1" w:styleId="Heading3AppendixCustno">
    <w:name w:val="Heading 3 Appendix Cust no."/>
    <w:basedOn w:val="Heading3Custno"/>
    <w:next w:val="BodyText"/>
    <w:semiHidden/>
    <w:rsid w:val="00C5455B"/>
  </w:style>
  <w:style w:type="paragraph" w:customStyle="1" w:styleId="Heading4Custno">
    <w:name w:val="Heading 4 Cust no."/>
    <w:basedOn w:val="Normal"/>
    <w:next w:val="BodyText"/>
    <w:semiHidden/>
    <w:rsid w:val="00C5455B"/>
    <w:pPr>
      <w:keepNext/>
      <w:keepLines/>
      <w:tabs>
        <w:tab w:val="left" w:pos="0"/>
      </w:tabs>
      <w:spacing w:before="320" w:after="240"/>
      <w:ind w:hanging="992"/>
    </w:pPr>
    <w:rPr>
      <w:color w:val="0066A2"/>
      <w:sz w:val="22"/>
    </w:rPr>
  </w:style>
  <w:style w:type="paragraph" w:customStyle="1" w:styleId="Heading4AppendixCustno">
    <w:name w:val="Heading 4 Appendix Cust no."/>
    <w:basedOn w:val="Heading4Custno"/>
    <w:semiHidden/>
    <w:rsid w:val="00C5455B"/>
  </w:style>
  <w:style w:type="paragraph" w:customStyle="1" w:styleId="HeadingT-1">
    <w:name w:val="Heading T-1"/>
    <w:basedOn w:val="Normal"/>
    <w:next w:val="BodyText"/>
    <w:semiHidden/>
    <w:rsid w:val="00C5455B"/>
    <w:pPr>
      <w:keepNext/>
      <w:spacing w:before="240" w:after="80"/>
    </w:pPr>
    <w:rPr>
      <w:caps/>
      <w:color w:val="0066A2"/>
      <w:sz w:val="16"/>
      <w:szCs w:val="16"/>
    </w:rPr>
  </w:style>
  <w:style w:type="paragraph" w:customStyle="1" w:styleId="HeadingT-2">
    <w:name w:val="Heading T-2"/>
    <w:basedOn w:val="HeadingT-1"/>
    <w:next w:val="Normal"/>
    <w:semiHidden/>
    <w:rsid w:val="00C5455B"/>
    <w:pPr>
      <w:spacing w:before="160" w:after="0"/>
    </w:pPr>
    <w:rPr>
      <w:sz w:val="14"/>
    </w:rPr>
  </w:style>
  <w:style w:type="character" w:styleId="Hyperlink">
    <w:name w:val="Hyperlink"/>
    <w:basedOn w:val="DefaultParagraphFont"/>
    <w:uiPriority w:val="99"/>
    <w:rsid w:val="00C5455B"/>
    <w:rPr>
      <w:color w:val="0000FF"/>
      <w:u w:val="single"/>
    </w:rPr>
  </w:style>
  <w:style w:type="paragraph" w:styleId="TOC1">
    <w:name w:val="toc 1"/>
    <w:basedOn w:val="Normal"/>
    <w:next w:val="Normal"/>
    <w:uiPriority w:val="39"/>
    <w:rsid w:val="006835C6"/>
    <w:pPr>
      <w:tabs>
        <w:tab w:val="left" w:pos="709"/>
        <w:tab w:val="right" w:leader="dot" w:pos="8957"/>
      </w:tabs>
      <w:spacing w:before="240" w:after="200"/>
      <w:ind w:left="709" w:right="567" w:hanging="709"/>
    </w:pPr>
    <w:rPr>
      <w:noProof/>
      <w:sz w:val="22"/>
    </w:rPr>
  </w:style>
  <w:style w:type="paragraph" w:styleId="TOC2">
    <w:name w:val="toc 2"/>
    <w:basedOn w:val="Normal"/>
    <w:next w:val="Normal"/>
    <w:uiPriority w:val="39"/>
    <w:rsid w:val="006835C6"/>
    <w:pPr>
      <w:tabs>
        <w:tab w:val="left" w:pos="709"/>
        <w:tab w:val="right" w:leader="dot" w:pos="8957"/>
      </w:tabs>
      <w:spacing w:before="80" w:after="80"/>
      <w:ind w:left="709" w:right="567" w:hanging="709"/>
    </w:pPr>
    <w:rPr>
      <w:noProof/>
      <w:sz w:val="22"/>
    </w:rPr>
  </w:style>
  <w:style w:type="paragraph" w:styleId="TOC3">
    <w:name w:val="toc 3"/>
    <w:basedOn w:val="Normal"/>
    <w:next w:val="Normal"/>
    <w:uiPriority w:val="39"/>
    <w:rsid w:val="006835C6"/>
    <w:pPr>
      <w:tabs>
        <w:tab w:val="left" w:pos="709"/>
        <w:tab w:val="right" w:leader="dot" w:pos="8957"/>
      </w:tabs>
      <w:spacing w:after="120"/>
      <w:ind w:left="709" w:right="567" w:hanging="709"/>
    </w:pPr>
    <w:rPr>
      <w:noProof/>
      <w:sz w:val="20"/>
    </w:rPr>
  </w:style>
  <w:style w:type="paragraph" w:styleId="TOC4">
    <w:name w:val="toc 4"/>
    <w:basedOn w:val="Normal"/>
    <w:next w:val="Normal"/>
    <w:semiHidden/>
    <w:rsid w:val="00C5455B"/>
    <w:pPr>
      <w:tabs>
        <w:tab w:val="right" w:leader="dot" w:pos="7088"/>
      </w:tabs>
      <w:ind w:right="567" w:hanging="851"/>
    </w:pPr>
    <w:rPr>
      <w:noProof/>
      <w:sz w:val="20"/>
    </w:rPr>
  </w:style>
  <w:style w:type="paragraph" w:styleId="TOC5">
    <w:name w:val="toc 5"/>
    <w:basedOn w:val="Normal"/>
    <w:next w:val="Normal"/>
    <w:semiHidden/>
    <w:rsid w:val="00C5455B"/>
    <w:pPr>
      <w:tabs>
        <w:tab w:val="right" w:leader="dot" w:pos="7020"/>
      </w:tabs>
      <w:ind w:right="606" w:hanging="1260"/>
    </w:pPr>
    <w:rPr>
      <w:noProof/>
      <w:sz w:val="20"/>
    </w:rPr>
  </w:style>
  <w:style w:type="paragraph" w:styleId="TOC9">
    <w:name w:val="toc 9"/>
    <w:basedOn w:val="Normal"/>
    <w:next w:val="Normal"/>
    <w:semiHidden/>
    <w:rsid w:val="00C5455B"/>
    <w:pPr>
      <w:tabs>
        <w:tab w:val="right" w:leader="dot" w:pos="8957"/>
      </w:tabs>
      <w:spacing w:before="160" w:after="160"/>
      <w:ind w:left="709" w:right="567"/>
    </w:pPr>
    <w:rPr>
      <w:noProof/>
      <w:sz w:val="22"/>
      <w:szCs w:val="36"/>
    </w:rPr>
  </w:style>
  <w:style w:type="paragraph" w:styleId="TOC6">
    <w:name w:val="toc 6"/>
    <w:basedOn w:val="TOC9"/>
    <w:next w:val="Normal"/>
    <w:semiHidden/>
    <w:rsid w:val="00C5455B"/>
    <w:pPr>
      <w:tabs>
        <w:tab w:val="left" w:pos="1843"/>
      </w:tabs>
      <w:spacing w:before="80" w:after="0"/>
      <w:ind w:left="1843" w:hanging="1134"/>
    </w:pPr>
  </w:style>
  <w:style w:type="paragraph" w:styleId="TOC7">
    <w:name w:val="toc 7"/>
    <w:basedOn w:val="Normal"/>
    <w:next w:val="Normal"/>
    <w:semiHidden/>
    <w:rsid w:val="00C5455B"/>
    <w:pPr>
      <w:tabs>
        <w:tab w:val="right" w:leader="dot" w:pos="8959"/>
      </w:tabs>
      <w:ind w:left="1843" w:right="567" w:hanging="1134"/>
    </w:pPr>
    <w:rPr>
      <w:noProof/>
      <w:sz w:val="16"/>
    </w:rPr>
  </w:style>
  <w:style w:type="paragraph" w:styleId="TOC8">
    <w:name w:val="toc 8"/>
    <w:basedOn w:val="Normal"/>
    <w:next w:val="Normal"/>
    <w:semiHidden/>
    <w:rsid w:val="00C5455B"/>
    <w:pPr>
      <w:tabs>
        <w:tab w:val="right" w:leader="dot" w:pos="8959"/>
      </w:tabs>
      <w:spacing w:before="160" w:after="160"/>
      <w:ind w:left="2127" w:right="567" w:hanging="1418"/>
    </w:pPr>
    <w:rPr>
      <w:noProof/>
      <w:sz w:val="22"/>
    </w:rPr>
  </w:style>
  <w:style w:type="paragraph" w:styleId="Header">
    <w:name w:val="header"/>
    <w:basedOn w:val="Normal"/>
    <w:link w:val="HeaderChar"/>
    <w:uiPriority w:val="99"/>
    <w:rsid w:val="00C5455B"/>
    <w:rPr>
      <w:noProof/>
      <w:sz w:val="16"/>
    </w:rPr>
  </w:style>
  <w:style w:type="paragraph" w:styleId="ListBullet">
    <w:name w:val="List Bullet"/>
    <w:basedOn w:val="Normal"/>
    <w:rsid w:val="007E5F00"/>
    <w:pPr>
      <w:numPr>
        <w:numId w:val="1"/>
      </w:numPr>
      <w:spacing w:before="120" w:after="120"/>
      <w:ind w:left="360"/>
    </w:pPr>
    <w:rPr>
      <w:lang w:eastAsia="en-US"/>
    </w:rPr>
  </w:style>
  <w:style w:type="paragraph" w:styleId="ListBullet2">
    <w:name w:val="List Bullet 2"/>
    <w:basedOn w:val="Normal"/>
    <w:semiHidden/>
    <w:rsid w:val="00C5455B"/>
    <w:pPr>
      <w:tabs>
        <w:tab w:val="num" w:pos="568"/>
      </w:tabs>
      <w:ind w:left="568" w:hanging="284"/>
    </w:pPr>
    <w:rPr>
      <w:lang w:eastAsia="en-US"/>
    </w:rPr>
  </w:style>
  <w:style w:type="paragraph" w:styleId="ListBullet3">
    <w:name w:val="List Bullet 3"/>
    <w:basedOn w:val="Normal"/>
    <w:semiHidden/>
    <w:rsid w:val="00C5455B"/>
    <w:pPr>
      <w:tabs>
        <w:tab w:val="num" w:pos="850"/>
      </w:tabs>
      <w:ind w:left="850" w:hanging="284"/>
    </w:pPr>
    <w:rPr>
      <w:lang w:eastAsia="en-US"/>
    </w:rPr>
  </w:style>
  <w:style w:type="paragraph" w:customStyle="1" w:styleId="Picture">
    <w:name w:val="Picture"/>
    <w:basedOn w:val="BodyText"/>
    <w:next w:val="BodyText"/>
    <w:semiHidden/>
    <w:rsid w:val="00C5455B"/>
    <w:pPr>
      <w:jc w:val="center"/>
    </w:pPr>
  </w:style>
  <w:style w:type="paragraph" w:customStyle="1" w:styleId="sysAuthor">
    <w:name w:val="sys Author"/>
    <w:basedOn w:val="Normal"/>
    <w:semiHidden/>
    <w:rsid w:val="00C5455B"/>
    <w:pPr>
      <w:framePr w:w="6842" w:h="1809" w:hSpace="181" w:wrap="auto" w:vAnchor="page" w:hAnchor="page" w:x="1872" w:y="13609"/>
      <w:tabs>
        <w:tab w:val="left" w:pos="2300"/>
      </w:tabs>
    </w:pPr>
    <w:rPr>
      <w:noProof/>
    </w:rPr>
  </w:style>
  <w:style w:type="paragraph" w:customStyle="1" w:styleId="sysBannerp1">
    <w:name w:val="sys Banner p1"/>
    <w:basedOn w:val="Normal"/>
    <w:semiHidden/>
    <w:rsid w:val="00C5455B"/>
    <w:pPr>
      <w:framePr w:wrap="around" w:vAnchor="page" w:hAnchor="page" w:x="1815" w:y="11908"/>
    </w:pPr>
  </w:style>
  <w:style w:type="paragraph" w:customStyle="1" w:styleId="sysFooterInitials">
    <w:name w:val="sys Footer Initials"/>
    <w:basedOn w:val="Normal"/>
    <w:next w:val="Normal"/>
    <w:semiHidden/>
    <w:rsid w:val="00C5455B"/>
    <w:pPr>
      <w:framePr w:w="2552" w:h="567" w:wrap="around" w:vAnchor="text" w:hAnchor="margin" w:xAlign="right" w:y="-396"/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right="1418"/>
      <w:jc w:val="center"/>
    </w:pPr>
    <w:rPr>
      <w:noProof/>
      <w:sz w:val="10"/>
    </w:rPr>
  </w:style>
  <w:style w:type="paragraph" w:customStyle="1" w:styleId="sysFooterInitialsClient">
    <w:name w:val="sys Footer Initials Client"/>
    <w:basedOn w:val="Normal"/>
    <w:next w:val="Normal"/>
    <w:semiHidden/>
    <w:rsid w:val="00C5455B"/>
    <w:pPr>
      <w:framePr w:w="4253" w:h="567" w:wrap="around" w:vAnchor="text" w:hAnchor="margin" w:xAlign="right" w:y="-396"/>
      <w:pBdr>
        <w:top w:val="single" w:sz="2" w:space="1" w:color="auto"/>
        <w:left w:val="single" w:sz="2" w:space="4" w:color="auto"/>
        <w:bottom w:val="single" w:sz="2" w:space="1" w:color="auto"/>
        <w:right w:val="single" w:sz="2" w:space="4" w:color="auto"/>
      </w:pBdr>
      <w:ind w:right="3119"/>
      <w:jc w:val="center"/>
    </w:pPr>
    <w:rPr>
      <w:noProof/>
      <w:sz w:val="10"/>
    </w:rPr>
  </w:style>
  <w:style w:type="paragraph" w:customStyle="1" w:styleId="sysFooterInitialsClientNot">
    <w:name w:val="sys Footer Initials Client Not"/>
    <w:basedOn w:val="Normal"/>
    <w:next w:val="Normal"/>
    <w:semiHidden/>
    <w:rsid w:val="00C5455B"/>
    <w:pPr>
      <w:framePr w:w="4253" w:h="567" w:wrap="around" w:vAnchor="text" w:hAnchor="margin" w:xAlign="right" w:y="-396"/>
      <w:ind w:right="3119"/>
      <w:jc w:val="center"/>
    </w:pPr>
    <w:rPr>
      <w:noProof/>
      <w:color w:val="FFFFFF"/>
      <w:sz w:val="10"/>
    </w:rPr>
  </w:style>
  <w:style w:type="paragraph" w:customStyle="1" w:styleId="sysFooterInitialsNot">
    <w:name w:val="sys Footer Initials Not"/>
    <w:basedOn w:val="Normal"/>
    <w:next w:val="Normal"/>
    <w:semiHidden/>
    <w:rsid w:val="00C5455B"/>
    <w:pPr>
      <w:framePr w:w="2552" w:h="567" w:wrap="around" w:vAnchor="text" w:hAnchor="margin" w:xAlign="right" w:y="-396"/>
      <w:ind w:right="1418"/>
      <w:jc w:val="center"/>
    </w:pPr>
    <w:rPr>
      <w:noProof/>
      <w:color w:val="FFFFFF"/>
      <w:sz w:val="10"/>
    </w:rPr>
  </w:style>
  <w:style w:type="paragraph" w:customStyle="1" w:styleId="sysFooterL">
    <w:name w:val="sys Footer L"/>
    <w:basedOn w:val="Normal"/>
    <w:semiHidden/>
    <w:rsid w:val="00C5455B"/>
    <w:pPr>
      <w:framePr w:hSpace="142" w:vSpace="142" w:wrap="around" w:vAnchor="page" w:hAnchor="page" w:x="1815" w:yAlign="bottom"/>
      <w:spacing w:after="720"/>
    </w:pPr>
    <w:rPr>
      <w:noProof/>
      <w:sz w:val="14"/>
    </w:rPr>
  </w:style>
  <w:style w:type="paragraph" w:styleId="Footer">
    <w:name w:val="footer"/>
    <w:basedOn w:val="Normal"/>
    <w:semiHidden/>
    <w:rsid w:val="00C5455B"/>
    <w:rPr>
      <w:noProof/>
      <w:sz w:val="14"/>
    </w:rPr>
  </w:style>
  <w:style w:type="paragraph" w:customStyle="1" w:styleId="sysFooterLine">
    <w:name w:val="sys Footer Line"/>
    <w:basedOn w:val="Footer"/>
    <w:semiHidden/>
    <w:rsid w:val="00C5455B"/>
    <w:pPr>
      <w:pBdr>
        <w:top w:val="single" w:sz="4" w:space="1" w:color="000000"/>
      </w:pBdr>
    </w:pPr>
  </w:style>
  <w:style w:type="paragraph" w:customStyle="1" w:styleId="sysHeaderLinePortrait">
    <w:name w:val="sys Header Line Portrait"/>
    <w:basedOn w:val="Normal"/>
    <w:next w:val="BodyText"/>
    <w:semiHidden/>
    <w:rsid w:val="00C5455B"/>
    <w:pPr>
      <w:framePr w:w="8959" w:hSpace="181" w:vSpace="181" w:wrap="around" w:vAnchor="text" w:hAnchor="page" w:x="1815" w:y="766"/>
      <w:pBdr>
        <w:top w:val="single" w:sz="4" w:space="1" w:color="000000"/>
      </w:pBdr>
    </w:pPr>
  </w:style>
  <w:style w:type="paragraph" w:customStyle="1" w:styleId="sysFooterLinePortrait">
    <w:name w:val="sys Footer Line Portrait"/>
    <w:basedOn w:val="sysHeaderLinePortrait"/>
    <w:semiHidden/>
    <w:rsid w:val="00C5455B"/>
    <w:pPr>
      <w:framePr w:hSpace="142" w:vSpace="142" w:wrap="around" w:y="-453"/>
    </w:pPr>
  </w:style>
  <w:style w:type="paragraph" w:customStyle="1" w:styleId="sysFooterLineLandscape">
    <w:name w:val="sys Footer Line Landscape"/>
    <w:basedOn w:val="sysFooterLinePortrait"/>
    <w:semiHidden/>
    <w:rsid w:val="00C5455B"/>
    <w:pPr>
      <w:framePr w:w="13892" w:wrap="around"/>
    </w:pPr>
  </w:style>
  <w:style w:type="paragraph" w:customStyle="1" w:styleId="sysFooterR">
    <w:name w:val="sys Footer R"/>
    <w:basedOn w:val="Normal"/>
    <w:semiHidden/>
    <w:rsid w:val="00C5455B"/>
    <w:pPr>
      <w:framePr w:w="851" w:hSpace="142" w:vSpace="142" w:wrap="around" w:vAnchor="page" w:hAnchor="margin" w:xAlign="right" w:yAlign="bottom"/>
      <w:spacing w:after="900"/>
      <w:jc w:val="right"/>
    </w:pPr>
    <w:rPr>
      <w:noProof/>
      <w:sz w:val="14"/>
    </w:rPr>
  </w:style>
  <w:style w:type="paragraph" w:customStyle="1" w:styleId="sysHeader">
    <w:name w:val="sys Header"/>
    <w:basedOn w:val="Header"/>
    <w:semiHidden/>
    <w:rsid w:val="00C5455B"/>
    <w:pPr>
      <w:framePr w:w="2552" w:wrap="around" w:vAnchor="text" w:hAnchor="margin" w:y="1"/>
    </w:pPr>
  </w:style>
  <w:style w:type="paragraph" w:customStyle="1" w:styleId="sysHeaderC">
    <w:name w:val="sys Header C"/>
    <w:basedOn w:val="sysHeader"/>
    <w:semiHidden/>
    <w:rsid w:val="00C5455B"/>
    <w:pPr>
      <w:framePr w:w="1985" w:wrap="around" w:xAlign="center"/>
      <w:jc w:val="center"/>
    </w:pPr>
  </w:style>
  <w:style w:type="paragraph" w:customStyle="1" w:styleId="sysHeaderL">
    <w:name w:val="sys Header L"/>
    <w:basedOn w:val="sysHeader"/>
    <w:semiHidden/>
    <w:rsid w:val="00C5455B"/>
    <w:pPr>
      <w:framePr w:h="624" w:hRule="exact" w:wrap="around" w:y="58"/>
    </w:pPr>
  </w:style>
  <w:style w:type="paragraph" w:customStyle="1" w:styleId="sysHeaderLineLandscape">
    <w:name w:val="sys Header Line Landscape"/>
    <w:basedOn w:val="sysHeaderLinePortrait"/>
    <w:semiHidden/>
    <w:rsid w:val="00C5455B"/>
    <w:pPr>
      <w:framePr w:w="13892" w:hSpace="142" w:vSpace="142" w:wrap="around"/>
    </w:pPr>
  </w:style>
  <w:style w:type="paragraph" w:customStyle="1" w:styleId="sysHeaderR">
    <w:name w:val="sys Header R"/>
    <w:basedOn w:val="sysHeader"/>
    <w:semiHidden/>
    <w:rsid w:val="00C5455B"/>
    <w:pPr>
      <w:framePr w:wrap="around" w:xAlign="right"/>
      <w:jc w:val="right"/>
    </w:pPr>
  </w:style>
  <w:style w:type="character" w:customStyle="1" w:styleId="syshidden">
    <w:name w:val="sys hidden"/>
    <w:basedOn w:val="DefaultParagraphFont"/>
    <w:semiHidden/>
    <w:rsid w:val="00C5455B"/>
    <w:rPr>
      <w:rFonts w:ascii="Lucida Sans" w:hAnsi="Lucida Sans"/>
      <w:vanish/>
    </w:rPr>
  </w:style>
  <w:style w:type="paragraph" w:customStyle="1" w:styleId="sysLogop1">
    <w:name w:val="sys Logo p1"/>
    <w:basedOn w:val="Normal"/>
    <w:semiHidden/>
    <w:rsid w:val="0025071F"/>
    <w:pPr>
      <w:framePr w:w="2835" w:h="1985" w:hSpace="181" w:wrap="notBeside" w:vAnchor="page" w:hAnchor="page" w:x="7656" w:y="1135" w:anchorLock="1"/>
    </w:pPr>
  </w:style>
  <w:style w:type="paragraph" w:styleId="BalloonText">
    <w:name w:val="Balloon Text"/>
    <w:basedOn w:val="Normal"/>
    <w:link w:val="BalloonTextChar"/>
    <w:rsid w:val="00C527EF"/>
    <w:rPr>
      <w:rFonts w:ascii="Tahoma" w:hAnsi="Tahoma" w:cs="Tahoma"/>
      <w:sz w:val="16"/>
      <w:szCs w:val="16"/>
    </w:rPr>
  </w:style>
  <w:style w:type="paragraph" w:customStyle="1" w:styleId="sysSmall">
    <w:name w:val="sys Small"/>
    <w:basedOn w:val="Normal"/>
    <w:semiHidden/>
    <w:rsid w:val="00C5455B"/>
    <w:pPr>
      <w:spacing w:line="20" w:lineRule="exact"/>
    </w:pPr>
  </w:style>
  <w:style w:type="paragraph" w:customStyle="1" w:styleId="sysTitle">
    <w:name w:val="sys Title"/>
    <w:basedOn w:val="Normal"/>
    <w:semiHidden/>
    <w:rsid w:val="00C5455B"/>
    <w:pPr>
      <w:framePr w:w="4649" w:h="1247" w:hRule="exact" w:hSpace="142" w:vSpace="142" w:wrap="notBeside" w:vAnchor="page" w:hAnchor="page" w:x="1532" w:y="3687"/>
      <w:spacing w:line="360" w:lineRule="auto"/>
    </w:pPr>
    <w:rPr>
      <w:noProof/>
      <w:sz w:val="22"/>
    </w:rPr>
  </w:style>
  <w:style w:type="paragraph" w:customStyle="1" w:styleId="sysTitlepagefooter">
    <w:name w:val="sys Title page footer"/>
    <w:basedOn w:val="Normal"/>
    <w:semiHidden/>
    <w:rsid w:val="00C5455B"/>
    <w:pPr>
      <w:framePr w:hSpace="142" w:vSpace="142" w:wrap="around" w:hAnchor="page" w:x="1815" w:yAlign="bottom"/>
    </w:pPr>
    <w:rPr>
      <w:noProof/>
      <w:sz w:val="14"/>
    </w:rPr>
  </w:style>
  <w:style w:type="table" w:styleId="TableGrid">
    <w:name w:val="Table Grid"/>
    <w:basedOn w:val="TableNormal"/>
    <w:uiPriority w:val="59"/>
    <w:rsid w:val="00C5455B"/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Normal"/>
    <w:semiHidden/>
    <w:rsid w:val="00C5455B"/>
    <w:pPr>
      <w:spacing w:before="20" w:after="20"/>
    </w:pPr>
    <w:rPr>
      <w:sz w:val="16"/>
      <w:lang w:eastAsia="en-US"/>
    </w:rPr>
  </w:style>
  <w:style w:type="paragraph" w:customStyle="1" w:styleId="Tablebodytextbold">
    <w:name w:val="Table body text bold"/>
    <w:basedOn w:val="Normal"/>
    <w:semiHidden/>
    <w:rsid w:val="00C5455B"/>
  </w:style>
  <w:style w:type="paragraph" w:customStyle="1" w:styleId="TableLabel">
    <w:name w:val="Table Label"/>
    <w:basedOn w:val="Normal"/>
    <w:semiHidden/>
    <w:rsid w:val="00C5455B"/>
    <w:rPr>
      <w:b/>
      <w:color w:val="FFFFFF"/>
      <w:sz w:val="16"/>
      <w:lang w:eastAsia="en-US"/>
    </w:rPr>
  </w:style>
  <w:style w:type="paragraph" w:customStyle="1" w:styleId="TableText">
    <w:name w:val="Table Text"/>
    <w:basedOn w:val="Normal"/>
    <w:semiHidden/>
    <w:rsid w:val="00C5455B"/>
    <w:rPr>
      <w:sz w:val="16"/>
      <w:szCs w:val="24"/>
    </w:rPr>
  </w:style>
  <w:style w:type="paragraph" w:customStyle="1" w:styleId="TemporaryText">
    <w:name w:val="Temporary Text"/>
    <w:basedOn w:val="Normal"/>
    <w:next w:val="BodyText"/>
    <w:semiHidden/>
    <w:rsid w:val="00C5455B"/>
    <w:rPr>
      <w:b/>
      <w:color w:val="FF0000"/>
      <w:sz w:val="22"/>
    </w:rPr>
  </w:style>
  <w:style w:type="paragraph" w:customStyle="1" w:styleId="Textinmargin">
    <w:name w:val="Text in margin"/>
    <w:basedOn w:val="Normal"/>
    <w:next w:val="BodyText"/>
    <w:semiHidden/>
    <w:rsid w:val="00C5455B"/>
    <w:pPr>
      <w:keepNext/>
      <w:framePr w:w="2552" w:hSpace="142" w:vSpace="142" w:wrap="around" w:vAnchor="text" w:hAnchor="page" w:x="852" w:y="1"/>
      <w:pBdr>
        <w:top w:val="single" w:sz="4" w:space="3" w:color="FFFF00"/>
        <w:left w:val="single" w:sz="4" w:space="3" w:color="FFFF00"/>
        <w:bottom w:val="single" w:sz="4" w:space="3" w:color="FFFF00"/>
        <w:right w:val="single" w:sz="4" w:space="3" w:color="FFFF00"/>
      </w:pBdr>
      <w:shd w:val="pct40" w:color="FFFF00" w:fill="auto"/>
    </w:pPr>
  </w:style>
  <w:style w:type="paragraph" w:styleId="Title">
    <w:name w:val="Title"/>
    <w:basedOn w:val="Normal"/>
    <w:qFormat/>
    <w:rsid w:val="00C5455B"/>
    <w:pPr>
      <w:spacing w:before="240" w:after="60"/>
      <w:jc w:val="center"/>
      <w:outlineLvl w:val="0"/>
    </w:pPr>
    <w:rPr>
      <w:rFonts w:cs="Arial"/>
      <w:b/>
      <w:bCs/>
      <w:kern w:val="28"/>
      <w:sz w:val="28"/>
      <w:szCs w:val="32"/>
    </w:rPr>
  </w:style>
  <w:style w:type="character" w:styleId="FootnoteReference">
    <w:name w:val="footnote reference"/>
    <w:basedOn w:val="DefaultParagraphFont"/>
    <w:semiHidden/>
    <w:rsid w:val="00C5455B"/>
    <w:rPr>
      <w:rFonts w:ascii="Lucida Sans" w:hAnsi="Lucida Sans"/>
      <w:sz w:val="18"/>
      <w:vertAlign w:val="superscript"/>
    </w:rPr>
  </w:style>
  <w:style w:type="paragraph" w:styleId="FootnoteText">
    <w:name w:val="footnote text"/>
    <w:basedOn w:val="Normal"/>
    <w:semiHidden/>
    <w:rsid w:val="00C5455B"/>
    <w:pPr>
      <w:ind w:left="142" w:hanging="142"/>
    </w:pPr>
    <w:rPr>
      <w:sz w:val="14"/>
    </w:rPr>
  </w:style>
  <w:style w:type="paragraph" w:customStyle="1" w:styleId="GreyTextBox">
    <w:name w:val="Grey Text Box"/>
    <w:basedOn w:val="Normal"/>
    <w:next w:val="Normal"/>
    <w:semiHidden/>
    <w:rsid w:val="00C5455B"/>
    <w:pPr>
      <w:framePr w:w="2552" w:wrap="around" w:vAnchor="text" w:hAnchor="margin" w:x="143" w:y="1"/>
      <w:pBdr>
        <w:top w:val="single" w:sz="48" w:space="1" w:color="D2D2D2"/>
        <w:left w:val="single" w:sz="48" w:space="4" w:color="D2D2D2"/>
        <w:bottom w:val="single" w:sz="48" w:space="1" w:color="D2D2D2"/>
        <w:right w:val="single" w:sz="48" w:space="4" w:color="D2D2D2"/>
      </w:pBdr>
      <w:shd w:val="clear" w:color="auto" w:fill="D2D2D2"/>
      <w:ind w:left="79" w:right="284"/>
    </w:pPr>
    <w:rPr>
      <w:position w:val="-18"/>
    </w:rPr>
  </w:style>
  <w:style w:type="paragraph" w:customStyle="1" w:styleId="GreyTextBoxRight">
    <w:name w:val="Grey Text Box Right"/>
    <w:basedOn w:val="GreyTextBox"/>
    <w:next w:val="Normal"/>
    <w:semiHidden/>
    <w:rsid w:val="00C5455B"/>
    <w:pPr>
      <w:framePr w:wrap="around" w:xAlign="right"/>
      <w:ind w:left="284" w:right="79"/>
    </w:pPr>
  </w:style>
  <w:style w:type="paragraph" w:customStyle="1" w:styleId="sysHeaderROlympic">
    <w:name w:val="sys Header R Olympic"/>
    <w:basedOn w:val="sysHeaderR"/>
    <w:semiHidden/>
    <w:rsid w:val="00C5455B"/>
    <w:pPr>
      <w:framePr w:wrap="around" w:y="58"/>
    </w:pPr>
  </w:style>
  <w:style w:type="paragraph" w:customStyle="1" w:styleId="sysHeaderLOlympic">
    <w:name w:val="sys Header L Olympic"/>
    <w:basedOn w:val="sysHeaderL"/>
    <w:semiHidden/>
    <w:rsid w:val="00C5455B"/>
    <w:pPr>
      <w:framePr w:wrap="around" w:y="285"/>
    </w:pPr>
  </w:style>
  <w:style w:type="paragraph" w:customStyle="1" w:styleId="sysHeaderCOlympic">
    <w:name w:val="sys Header C Olympic"/>
    <w:basedOn w:val="sysHeaderC"/>
    <w:semiHidden/>
    <w:rsid w:val="00C5455B"/>
    <w:pPr>
      <w:framePr w:wrap="around" w:y="228"/>
    </w:pPr>
  </w:style>
  <w:style w:type="paragraph" w:customStyle="1" w:styleId="TableListbullet">
    <w:name w:val="Table List bullet"/>
    <w:basedOn w:val="Normal"/>
    <w:semiHidden/>
    <w:rsid w:val="00C5455B"/>
    <w:pPr>
      <w:tabs>
        <w:tab w:val="left" w:pos="142"/>
      </w:tabs>
      <w:spacing w:before="20" w:after="20"/>
      <w:ind w:left="142" w:hanging="142"/>
    </w:pPr>
    <w:rPr>
      <w:sz w:val="16"/>
    </w:rPr>
  </w:style>
  <w:style w:type="paragraph" w:customStyle="1" w:styleId="TableListbullet2">
    <w:name w:val="Table List bullet 2"/>
    <w:basedOn w:val="Normal"/>
    <w:semiHidden/>
    <w:rsid w:val="00C5455B"/>
    <w:pPr>
      <w:tabs>
        <w:tab w:val="left" w:pos="284"/>
        <w:tab w:val="num" w:pos="426"/>
      </w:tabs>
      <w:spacing w:before="20" w:after="20"/>
      <w:ind w:left="284" w:hanging="142"/>
    </w:pPr>
    <w:rPr>
      <w:sz w:val="16"/>
    </w:rPr>
  </w:style>
  <w:style w:type="paragraph" w:customStyle="1" w:styleId="TableListbullet3">
    <w:name w:val="Table List bullet 3"/>
    <w:basedOn w:val="Normal"/>
    <w:semiHidden/>
    <w:rsid w:val="00C5455B"/>
    <w:pPr>
      <w:tabs>
        <w:tab w:val="left" w:pos="425"/>
        <w:tab w:val="num" w:pos="568"/>
      </w:tabs>
      <w:spacing w:before="20" w:after="20"/>
      <w:ind w:left="426" w:hanging="142"/>
    </w:pPr>
    <w:rPr>
      <w:sz w:val="16"/>
    </w:rPr>
  </w:style>
  <w:style w:type="paragraph" w:customStyle="1" w:styleId="TableHeader">
    <w:name w:val="Table Header"/>
    <w:basedOn w:val="Normal"/>
    <w:semiHidden/>
    <w:rsid w:val="00C5455B"/>
    <w:pPr>
      <w:spacing w:after="43"/>
    </w:pPr>
    <w:rPr>
      <w:b/>
      <w:color w:val="FFFFFF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C527EF"/>
    <w:rPr>
      <w:rFonts w:ascii="Tahoma" w:hAnsi="Tahoma" w:cs="Tahoma"/>
      <w:sz w:val="16"/>
      <w:szCs w:val="16"/>
      <w:lang w:val="en-US" w:eastAsia="nl-NL"/>
    </w:rPr>
  </w:style>
  <w:style w:type="paragraph" w:customStyle="1" w:styleId="ListaconvietasNv2">
    <w:name w:val="Lista con viñetas Nv2"/>
    <w:basedOn w:val="ListBullet"/>
    <w:rsid w:val="00F71F2C"/>
    <w:pPr>
      <w:numPr>
        <w:ilvl w:val="1"/>
      </w:numPr>
      <w:tabs>
        <w:tab w:val="num" w:pos="851"/>
      </w:tabs>
      <w:ind w:left="850" w:hanging="357"/>
      <w:jc w:val="both"/>
    </w:pPr>
  </w:style>
  <w:style w:type="paragraph" w:customStyle="1" w:styleId="AutoDateAsCode">
    <w:name w:val="AutoDate(As Code)"/>
    <w:rsid w:val="00F71F2C"/>
    <w:pPr>
      <w:framePr w:w="5068" w:h="1810" w:hSpace="180" w:wrap="notBeside" w:vAnchor="text" w:hAnchor="text" w:x="-1810" w:y="7111"/>
      <w:tabs>
        <w:tab w:val="left" w:pos="1526"/>
      </w:tabs>
      <w:spacing w:line="360" w:lineRule="auto"/>
    </w:pPr>
    <w:rPr>
      <w:rFonts w:ascii="Helvetica Neue 55 Roman" w:hAnsi="Helvetica Neue 55 Roman"/>
      <w:lang w:val="en-US" w:eastAsia="nl-NL"/>
    </w:rPr>
  </w:style>
  <w:style w:type="character" w:customStyle="1" w:styleId="Ttulo4-OK">
    <w:name w:val="Título 4 - OK"/>
    <w:basedOn w:val="DefaultParagraphFont"/>
    <w:rsid w:val="00B528D7"/>
    <w:rPr>
      <w:color w:val="1F497D" w:themeColor="text2"/>
      <w:sz w:val="28"/>
    </w:rPr>
  </w:style>
  <w:style w:type="paragraph" w:styleId="ListParagraph">
    <w:name w:val="List Paragraph"/>
    <w:basedOn w:val="Normal"/>
    <w:uiPriority w:val="34"/>
    <w:qFormat/>
    <w:rsid w:val="005D5749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semiHidden/>
    <w:rsid w:val="00723D28"/>
    <w:rPr>
      <w:rFonts w:ascii="Lucida Sans" w:hAnsi="Lucida Sans"/>
      <w:sz w:val="18"/>
      <w:lang w:val="es-ES_tradnl" w:eastAsia="nl-NL"/>
    </w:rPr>
  </w:style>
  <w:style w:type="paragraph" w:customStyle="1" w:styleId="EstiloTtulo114ptoDespus12pto">
    <w:name w:val="Estilo Título 1 + 14 pto Después:  12 pto"/>
    <w:basedOn w:val="Heading1"/>
    <w:rsid w:val="006141FB"/>
    <w:pPr>
      <w:spacing w:after="240"/>
    </w:pPr>
    <w:rPr>
      <w:sz w:val="28"/>
    </w:rPr>
  </w:style>
  <w:style w:type="character" w:customStyle="1" w:styleId="Heading1Char">
    <w:name w:val="Heading 1 Char"/>
    <w:basedOn w:val="DefaultParagraphFont"/>
    <w:link w:val="Heading1"/>
    <w:rsid w:val="0006141E"/>
    <w:rPr>
      <w:rFonts w:ascii="Lucida Sans" w:hAnsi="Lucida Sans"/>
      <w:color w:val="0066A2"/>
      <w:sz w:val="32"/>
      <w:lang w:val="es-ES_tradnl" w:eastAsia="nl-NL"/>
    </w:rPr>
  </w:style>
  <w:style w:type="paragraph" w:styleId="Subtitle">
    <w:name w:val="Subtitle"/>
    <w:basedOn w:val="Normal"/>
    <w:next w:val="Normal"/>
    <w:link w:val="SubtitleChar"/>
    <w:qFormat/>
    <w:rsid w:val="00672D6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672D6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ES_tradnl" w:eastAsia="nl-NL"/>
    </w:rPr>
  </w:style>
  <w:style w:type="character" w:customStyle="1" w:styleId="Heading3Char">
    <w:name w:val="Heading 3 Char"/>
    <w:basedOn w:val="DefaultParagraphFont"/>
    <w:link w:val="Heading3"/>
    <w:rsid w:val="005F715E"/>
    <w:rPr>
      <w:rFonts w:ascii="Lucida Sans" w:hAnsi="Lucida Sans"/>
      <w:color w:val="0066A2"/>
      <w:sz w:val="26"/>
      <w:lang w:val="es-ES_tradnl" w:eastAsia="nl-NL"/>
    </w:rPr>
  </w:style>
  <w:style w:type="character" w:styleId="FollowedHyperlink">
    <w:name w:val="FollowedHyperlink"/>
    <w:basedOn w:val="DefaultParagraphFont"/>
    <w:rsid w:val="00FE66D2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E33CD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E33CD2"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E33CD2"/>
    <w:rPr>
      <w:rFonts w:ascii="Lucida Sans" w:hAnsi="Lucida Sans"/>
      <w:lang w:val="es-ES_tradnl" w:eastAsia="nl-NL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E33C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E33CD2"/>
    <w:rPr>
      <w:rFonts w:ascii="Lucida Sans" w:hAnsi="Lucida Sans"/>
      <w:b/>
      <w:bCs/>
      <w:lang w:val="es-ES_tradnl" w:eastAsia="nl-NL"/>
    </w:rPr>
  </w:style>
  <w:style w:type="character" w:customStyle="1" w:styleId="HeaderChar">
    <w:name w:val="Header Char"/>
    <w:basedOn w:val="DefaultParagraphFont"/>
    <w:link w:val="Header"/>
    <w:uiPriority w:val="99"/>
    <w:rsid w:val="00BC2D7D"/>
    <w:rPr>
      <w:rFonts w:ascii="Lucida Sans" w:hAnsi="Lucida Sans"/>
      <w:noProof/>
      <w:sz w:val="16"/>
      <w:lang w:val="es-ES_trad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2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mailto:pruebacorreoelectronico@gmail.com" TargetMode="External"/><Relationship Id="rId76" Type="http://schemas.openxmlformats.org/officeDocument/2006/relationships/image" Target="media/image63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header" Target="header5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mailto:pruebascorreoricoh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69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122466\AppData\Roaming\Microsoft\Plantillas\Proposal_AT%20v4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647DF6-D580-43FD-93A6-1355C9E5E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Proposal_AT v4.0.dot</Template>
  <TotalTime>6140</TotalTime>
  <Pages>38</Pages>
  <Words>3287</Words>
  <Characters>18739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 España SAE</Company>
  <LinksUpToDate>false</LinksUpToDate>
  <CharactersWithSpaces>21983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AtoS</dc:creator>
  <cp:keywords/>
  <dc:description/>
  <cp:lastModifiedBy>Carlos Javier Raboso Aranda</cp:lastModifiedBy>
  <cp:revision>39</cp:revision>
  <cp:lastPrinted>2015-01-26T09:02:00Z</cp:lastPrinted>
  <dcterms:created xsi:type="dcterms:W3CDTF">2019-10-03T14:11:00Z</dcterms:created>
  <dcterms:modified xsi:type="dcterms:W3CDTF">2019-10-08T15:46:00Z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">
    <vt:lpwstr>AtoS</vt:lpwstr>
  </property>
  <property fmtid="{D5CDD505-2E9C-101B-9397-08002B2CF9AE}" pid="3" name="Author_Lable">
    <vt:lpwstr>Autor</vt:lpwstr>
  </property>
  <property fmtid="{D5CDD505-2E9C-101B-9397-08002B2CF9AE}" pid="4" name="ChapterOne_Lable">
    <vt:lpwstr>Capítulo 1</vt:lpwstr>
  </property>
  <property fmtid="{D5CDD505-2E9C-101B-9397-08002B2CF9AE}" pid="5" name="Classification">
    <vt:lpwstr>Confidencial</vt:lpwstr>
  </property>
  <property fmtid="{D5CDD505-2E9C-101B-9397-08002B2CF9AE}" pid="6" name="ClCopyright">
    <vt:lpwstr>Todos los derechos reservados. Prohibida la reproducción parcial o completa sin permiso escrito del propietario.</vt:lpwstr>
  </property>
  <property fmtid="{D5CDD505-2E9C-101B-9397-08002B2CF9AE}" pid="7" name="ClientName">
    <vt:lpwstr>MinHAP</vt:lpwstr>
  </property>
  <property fmtid="{D5CDD505-2E9C-101B-9397-08002B2CF9AE}" pid="8" name="ClOf">
    <vt:lpwstr>de</vt:lpwstr>
  </property>
  <property fmtid="{D5CDD505-2E9C-101B-9397-08002B2CF9AE}" pid="9" name="ClQuestions">
    <vt:lpwstr>Para cualquier pregunta u observación sobre este documento, por favor contacte con</vt:lpwstr>
  </property>
  <property fmtid="{D5CDD505-2E9C-101B-9397-08002B2CF9AE}" pid="10" name="ClTrademarkNotification">
    <vt:lpwstr>Atos, Atos Consulting, Atos Worldline, Atos Sphere, Atos Cloud y Atos WorldGrid son marcas registradas a nombre de Atos SA.</vt:lpwstr>
  </property>
  <property fmtid="{D5CDD505-2E9C-101B-9397-08002B2CF9AE}" pid="11" name="CompanyName">
    <vt:lpwstr>Atos</vt:lpwstr>
  </property>
  <property fmtid="{D5CDD505-2E9C-101B-9397-08002B2CF9AE}" pid="12" name="CompanyNameLegal">
    <vt:lpwstr>Atos España SAE</vt:lpwstr>
  </property>
  <property fmtid="{D5CDD505-2E9C-101B-9397-08002B2CF9AE}" pid="13" name="Contents_Lable">
    <vt:lpwstr>Sumario</vt:lpwstr>
  </property>
  <property fmtid="{D5CDD505-2E9C-101B-9397-08002B2CF9AE}" pid="14" name="Copyright1">
    <vt:lpwstr>2015</vt:lpwstr>
  </property>
  <property fmtid="{D5CDD505-2E9C-101B-9397-08002B2CF9AE}" pid="15" name="CustomerColorB">
    <vt:lpwstr>128</vt:lpwstr>
  </property>
  <property fmtid="{D5CDD505-2E9C-101B-9397-08002B2CF9AE}" pid="16" name="CustomerColorG">
    <vt:lpwstr>0</vt:lpwstr>
  </property>
  <property fmtid="{D5CDD505-2E9C-101B-9397-08002B2CF9AE}" pid="17" name="CustomerColorR">
    <vt:lpwstr>0</vt:lpwstr>
  </property>
  <property fmtid="{D5CDD505-2E9C-101B-9397-08002B2CF9AE}" pid="18" name="DocumentDate_Lable">
    <vt:lpwstr>Fecha del documento</vt:lpwstr>
  </property>
  <property fmtid="{D5CDD505-2E9C-101B-9397-08002B2CF9AE}" pid="19" name="DocumentNumber">
    <vt:lpwstr/>
  </property>
  <property fmtid="{D5CDD505-2E9C-101B-9397-08002B2CF9AE}" pid="20" name="DocumentNumber_Lable">
    <vt:lpwstr>Documento Nº</vt:lpwstr>
  </property>
  <property fmtid="{D5CDD505-2E9C-101B-9397-08002B2CF9AE}" pid="21" name="HeadingNumbering">
    <vt:lpwstr>Automatic</vt:lpwstr>
  </property>
  <property fmtid="{D5CDD505-2E9C-101B-9397-08002B2CF9AE}" pid="22" name="Initials_Lable">
    <vt:lpwstr>Iniciales</vt:lpwstr>
  </property>
  <property fmtid="{D5CDD505-2E9C-101B-9397-08002B2CF9AE}" pid="23" name="LanguageCode">
    <vt:lpwstr>ES</vt:lpwstr>
  </property>
  <property fmtid="{D5CDD505-2E9C-101B-9397-08002B2CF9AE}" pid="24" name="LevelsInToc">
    <vt:lpwstr>2</vt:lpwstr>
  </property>
  <property fmtid="{D5CDD505-2E9C-101B-9397-08002B2CF9AE}" pid="25" name="ManagementSummary_Lable">
    <vt:lpwstr>Resumen Ejecutivo</vt:lpwstr>
  </property>
  <property fmtid="{D5CDD505-2E9C-101B-9397-08002B2CF9AE}" pid="26" name="Phone">
    <vt:lpwstr/>
  </property>
  <property fmtid="{D5CDD505-2E9C-101B-9397-08002B2CF9AE}" pid="27" name="Protect">
    <vt:lpwstr>MO-IMS</vt:lpwstr>
  </property>
  <property fmtid="{D5CDD505-2E9C-101B-9397-08002B2CF9AE}" pid="28" name="sys_ListSep">
    <vt:lpwstr>;</vt:lpwstr>
  </property>
  <property fmtid="{D5CDD505-2E9C-101B-9397-08002B2CF9AE}" pid="29" name="Template">
    <vt:lpwstr>Proposal</vt:lpwstr>
  </property>
  <property fmtid="{D5CDD505-2E9C-101B-9397-08002B2CF9AE}" pid="30" name="TitleTitlePage">
    <vt:lpwstr>Acta de la reunión del día 07 de julio del 2015 para el seguimiento del proyecto de  DNInB</vt:lpwstr>
  </property>
  <property fmtid="{D5CDD505-2E9C-101B-9397-08002B2CF9AE}" pid="31" name="TradeMarkNotificationDate">
    <vt:lpwstr>Julio 2015</vt:lpwstr>
  </property>
  <property fmtid="{D5CDD505-2E9C-101B-9397-08002B2CF9AE}" pid="32" name="Version">
    <vt:lpwstr>1.0</vt:lpwstr>
  </property>
  <property fmtid="{D5CDD505-2E9C-101B-9397-08002B2CF9AE}" pid="33" name="Version_Lable">
    <vt:lpwstr>Versión</vt:lpwstr>
  </property>
  <property fmtid="{D5CDD505-2E9C-101B-9397-08002B2CF9AE}" pid="34" name="WordMarkExtra">
    <vt:lpwstr>c:\users\a122466\pictures\logos\aapp\ministerios\MPTAP_pequeño.png</vt:lpwstr>
  </property>
  <property fmtid="{D5CDD505-2E9C-101B-9397-08002B2CF9AE}" pid="35" name="AppendixHeadingNumbering">
    <vt:lpwstr>Automatic</vt:lpwstr>
  </property>
  <property fmtid="{D5CDD505-2E9C-101B-9397-08002B2CF9AE}" pid="36" name="sys_DocumentDate">
    <vt:lpwstr>07 julio 2015</vt:lpwstr>
  </property>
</Properties>
</file>